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1CDE3" w14:textId="549465C4" w:rsidR="00D92CF1" w:rsidRDefault="005031E8">
      <w:pPr>
        <w:pStyle w:val="a3"/>
      </w:pPr>
      <w:r>
        <w:t>学习报告</w:t>
      </w:r>
    </w:p>
    <w:p w14:paraId="4CB4CF91" w14:textId="296029E4" w:rsidR="0089000D" w:rsidRDefault="0089000D">
      <w:pPr>
        <w:pStyle w:val="a3"/>
        <w:rPr>
          <w:sz w:val="30"/>
          <w:szCs w:val="30"/>
        </w:rPr>
      </w:pPr>
      <w:r w:rsidRPr="0089000D">
        <w:rPr>
          <w:rFonts w:hint="eastAsia"/>
          <w:sz w:val="30"/>
          <w:szCs w:val="30"/>
        </w:rPr>
        <w:t>陈炜健</w:t>
      </w:r>
      <w:r w:rsidR="006D21B2">
        <w:rPr>
          <w:sz w:val="30"/>
          <w:szCs w:val="30"/>
        </w:rPr>
        <w:t xml:space="preserve"> </w:t>
      </w:r>
      <w:r w:rsidRPr="0089000D">
        <w:rPr>
          <w:sz w:val="30"/>
          <w:szCs w:val="30"/>
        </w:rPr>
        <w:t>— 13331018</w:t>
      </w:r>
    </w:p>
    <w:p w14:paraId="69044CD3" w14:textId="782465B8" w:rsidR="00153315" w:rsidRPr="0089000D" w:rsidRDefault="00153315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2015 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 xml:space="preserve"> 8 </w:t>
      </w:r>
      <w:r>
        <w:rPr>
          <w:rFonts w:hint="eastAsia"/>
          <w:sz w:val="30"/>
          <w:szCs w:val="30"/>
        </w:rPr>
        <w:t>月</w:t>
      </w:r>
      <w:r>
        <w:rPr>
          <w:sz w:val="30"/>
          <w:szCs w:val="30"/>
        </w:rPr>
        <w:t xml:space="preserve"> 19 </w:t>
      </w:r>
      <w:r>
        <w:rPr>
          <w:rFonts w:hint="eastAsia"/>
          <w:sz w:val="30"/>
          <w:szCs w:val="30"/>
        </w:rPr>
        <w:t>日</w:t>
      </w:r>
    </w:p>
    <w:p w14:paraId="73AFEC2A" w14:textId="20BE964C" w:rsidR="00F110E4" w:rsidRDefault="00E24FA8">
      <w:pPr>
        <w:pStyle w:val="1"/>
      </w:pPr>
      <w:r>
        <w:t>VIM</w:t>
      </w:r>
      <w:r w:rsidR="005031E8">
        <w:t xml:space="preserve"> </w:t>
      </w:r>
      <w:r w:rsidR="005031E8">
        <w:rPr>
          <w:rFonts w:hint="eastAsia"/>
        </w:rPr>
        <w:t>编辑器</w:t>
      </w:r>
    </w:p>
    <w:p w14:paraId="14BC785D" w14:textId="0A99C003" w:rsidR="00F110E4" w:rsidRDefault="00B36ADB" w:rsidP="00E749C1">
      <w:pPr>
        <w:spacing w:after="120"/>
        <w:ind w:firstLine="260"/>
      </w:pPr>
      <w:r>
        <w:t>不用多说，</w:t>
      </w:r>
      <w:r>
        <w:t>Vim</w:t>
      </w:r>
      <w:r>
        <w:t>是一个十分强大的编辑器工具</w:t>
      </w:r>
      <w:r w:rsidR="002B3C04">
        <w:t>。幸好之前</w:t>
      </w:r>
      <w:r w:rsidR="002B3C04">
        <w:rPr>
          <w:rFonts w:hint="eastAsia"/>
        </w:rPr>
        <w:t>大一</w:t>
      </w:r>
      <w:r w:rsidR="002B3C04">
        <w:t>的时候已经学了不少</w:t>
      </w:r>
      <w:r w:rsidR="002B3C04">
        <w:t>Vim</w:t>
      </w:r>
      <w:r w:rsidR="002B3C04">
        <w:t>的基本知识，</w:t>
      </w:r>
      <w:r w:rsidR="002B3C04">
        <w:rPr>
          <w:rFonts w:hint="eastAsia"/>
        </w:rPr>
        <w:t>所以</w:t>
      </w:r>
      <w:r w:rsidR="002B3C04">
        <w:t>实训开始要</w:t>
      </w:r>
      <w:r w:rsidR="002B3C04">
        <w:rPr>
          <w:rFonts w:hint="eastAsia"/>
        </w:rPr>
        <w:t>学习</w:t>
      </w:r>
      <w:r w:rsidR="002B3C04">
        <w:t>并</w:t>
      </w:r>
      <w:r w:rsidR="002B3C04">
        <w:rPr>
          <w:rFonts w:hint="eastAsia"/>
        </w:rPr>
        <w:t>运用</w:t>
      </w:r>
      <w:r w:rsidR="002B3C04">
        <w:t>Vim</w:t>
      </w:r>
      <w:r w:rsidR="002B3C04">
        <w:t>这一个任务对于我来说难度并不大。</w:t>
      </w:r>
    </w:p>
    <w:p w14:paraId="64C592B3" w14:textId="5A472853" w:rsidR="006F0D93" w:rsidRDefault="00311FF1" w:rsidP="00E749C1">
      <w:pPr>
        <w:spacing w:after="120"/>
        <w:ind w:firstLine="260"/>
      </w:pPr>
      <w:r>
        <w:t>首先，</w:t>
      </w:r>
      <w:r>
        <w:rPr>
          <w:rFonts w:hint="eastAsia"/>
        </w:rPr>
        <w:t>我在</w:t>
      </w:r>
      <w:r>
        <w:t>终端中打开</w:t>
      </w:r>
      <w:proofErr w:type="spellStart"/>
      <w:r>
        <w:t>Vimtutor</w:t>
      </w:r>
      <w:proofErr w:type="spellEnd"/>
      <w:r>
        <w:t>回顾了一些基本的</w:t>
      </w:r>
      <w:r w:rsidR="00ED4045">
        <w:rPr>
          <w:rFonts w:hint="eastAsia"/>
        </w:rPr>
        <w:t>功能</w:t>
      </w:r>
      <w:r w:rsidR="00ED4045">
        <w:t>，</w:t>
      </w:r>
      <w:r w:rsidR="00ED4045">
        <w:rPr>
          <w:rFonts w:hint="eastAsia"/>
        </w:rPr>
        <w:t>譬如</w:t>
      </w:r>
      <w:r w:rsidR="00ED4045">
        <w:t>说：移动光标、进入及</w:t>
      </w:r>
      <w:r w:rsidR="00ED4045">
        <w:rPr>
          <w:rFonts w:hint="eastAsia"/>
        </w:rPr>
        <w:t>退出</w:t>
      </w:r>
      <w:r w:rsidR="00ED4045">
        <w:t>Vim</w:t>
      </w:r>
      <w:r w:rsidR="00ED4045">
        <w:t>、删除文本、插入文本、置换文本、搜索文本、执行外部命令</w:t>
      </w:r>
      <w:r w:rsidR="00D51DB4">
        <w:rPr>
          <w:rFonts w:hint="eastAsia"/>
        </w:rPr>
        <w:t>等等</w:t>
      </w:r>
      <w:r w:rsidR="00D51DB4">
        <w:t>简单的命令</w:t>
      </w:r>
      <w:r w:rsidR="00442241">
        <w:t>，</w:t>
      </w:r>
      <w:r w:rsidR="00442241">
        <w:rPr>
          <w:rFonts w:hint="eastAsia"/>
        </w:rPr>
        <w:t>整个</w:t>
      </w:r>
      <w:r w:rsidR="00442241">
        <w:t>流程下来，</w:t>
      </w:r>
      <w:r w:rsidR="00442241">
        <w:rPr>
          <w:rFonts w:hint="eastAsia"/>
        </w:rPr>
        <w:t>不到</w:t>
      </w:r>
      <w:r w:rsidR="00442241">
        <w:t>20</w:t>
      </w:r>
      <w:r w:rsidR="00442241">
        <w:rPr>
          <w:rFonts w:hint="eastAsia"/>
        </w:rPr>
        <w:t>分钟</w:t>
      </w:r>
      <w:r w:rsidR="00442241">
        <w:t>，但</w:t>
      </w:r>
      <w:r w:rsidR="00F12761">
        <w:rPr>
          <w:rFonts w:hint="eastAsia"/>
        </w:rPr>
        <w:t>已经</w:t>
      </w:r>
      <w:r w:rsidR="00F12761">
        <w:t>可以掌握到</w:t>
      </w:r>
      <w:r w:rsidR="00F12761">
        <w:t>Vim</w:t>
      </w:r>
      <w:r w:rsidR="00F12761">
        <w:t>的使用方法了</w:t>
      </w:r>
      <w:r w:rsidR="008F5BE4">
        <w:t>。</w:t>
      </w:r>
      <w:r w:rsidR="00E80921">
        <w:t>由于之前</w:t>
      </w:r>
      <w:r w:rsidR="00E80921">
        <w:rPr>
          <w:rFonts w:hint="eastAsia"/>
        </w:rPr>
        <w:t>已经</w:t>
      </w:r>
      <w:r w:rsidR="00E80921">
        <w:t>折腾过</w:t>
      </w:r>
      <w:r w:rsidR="00E80921">
        <w:t>Vim</w:t>
      </w:r>
      <w:r w:rsidR="00E80921">
        <w:t>的环境配置，所以在</w:t>
      </w:r>
      <w:r w:rsidR="00E80921">
        <w:rPr>
          <w:rFonts w:hint="eastAsia"/>
        </w:rPr>
        <w:t>自己</w:t>
      </w:r>
      <w:r w:rsidR="00E80921">
        <w:t>电脑中打开</w:t>
      </w:r>
      <w:r w:rsidR="00E80921">
        <w:t>Vim</w:t>
      </w:r>
      <w:r w:rsidR="00E80921">
        <w:t>的</w:t>
      </w:r>
      <w:r w:rsidR="003615AE">
        <w:t>时候已经默认</w:t>
      </w:r>
      <w:r w:rsidR="00511D0C">
        <w:rPr>
          <w:rFonts w:hint="eastAsia"/>
        </w:rPr>
        <w:t>具备</w:t>
      </w:r>
      <w:r w:rsidR="003615AE">
        <w:t>显示行号、自动</w:t>
      </w:r>
      <w:r w:rsidR="003615AE">
        <w:rPr>
          <w:rFonts w:hint="eastAsia"/>
        </w:rPr>
        <w:t>缩进</w:t>
      </w:r>
      <w:r w:rsidR="003615AE">
        <w:t>、</w:t>
      </w:r>
      <w:r w:rsidR="003615AE">
        <w:rPr>
          <w:rFonts w:hint="eastAsia"/>
        </w:rPr>
        <w:t>检测</w:t>
      </w:r>
      <w:r w:rsidR="003615AE">
        <w:t>文件类型</w:t>
      </w:r>
      <w:r w:rsidR="003615AE">
        <w:rPr>
          <w:rFonts w:hint="eastAsia"/>
        </w:rPr>
        <w:t>自动</w:t>
      </w:r>
      <w:r w:rsidR="003615AE">
        <w:t>插入文件头、依据程序相关语法显示不同颜色、修改部分功能键的映射等等</w:t>
      </w:r>
      <w:r w:rsidR="000821C3">
        <w:t>的功能</w:t>
      </w:r>
      <w:r w:rsidR="003615AE">
        <w:t>。</w:t>
      </w:r>
    </w:p>
    <w:p w14:paraId="41839C96" w14:textId="76BB8096" w:rsidR="00D938C9" w:rsidRDefault="00D938C9" w:rsidP="00E749C1">
      <w:pPr>
        <w:spacing w:after="120"/>
        <w:ind w:firstLine="260"/>
        <w:jc w:val="center"/>
      </w:pPr>
      <w:r w:rsidRPr="00D938C9">
        <w:rPr>
          <w:rFonts w:hint="eastAsia"/>
          <w:noProof/>
          <w:lang w:val="en-US"/>
        </w:rPr>
        <w:drawing>
          <wp:inline distT="0" distB="0" distL="0" distR="0" wp14:anchorId="1240F6BA" wp14:editId="77621070">
            <wp:extent cx="5464421" cy="360000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5-08-19 下午1.36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4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371" w14:textId="12EC7CDD" w:rsidR="00D938C9" w:rsidRDefault="00D938C9" w:rsidP="00D938C9">
      <w:pPr>
        <w:ind w:firstLine="260"/>
        <w:jc w:val="center"/>
      </w:pPr>
      <w:r w:rsidRPr="00DF3B06">
        <w:rPr>
          <w:rFonts w:hint="eastAsia"/>
          <w:sz w:val="21"/>
          <w:szCs w:val="21"/>
          <w:lang w:val="en-US"/>
        </w:rPr>
        <w:t>（</w:t>
      </w:r>
      <w:proofErr w:type="spellStart"/>
      <w:r w:rsidRPr="00DF3B06">
        <w:rPr>
          <w:sz w:val="21"/>
          <w:szCs w:val="21"/>
          <w:lang w:val="en-US"/>
        </w:rPr>
        <w:t>vimrc</w:t>
      </w:r>
      <w:proofErr w:type="spellEnd"/>
      <w:r w:rsidRPr="00DF3B06">
        <w:rPr>
          <w:sz w:val="21"/>
          <w:szCs w:val="21"/>
          <w:lang w:val="en-US"/>
        </w:rPr>
        <w:t>文件部分代码</w:t>
      </w:r>
      <w:r w:rsidRPr="00DF3B06">
        <w:rPr>
          <w:rFonts w:hint="eastAsia"/>
          <w:sz w:val="21"/>
          <w:szCs w:val="21"/>
          <w:lang w:val="en-US"/>
        </w:rPr>
        <w:t>）</w:t>
      </w:r>
    </w:p>
    <w:p w14:paraId="2F27FE50" w14:textId="3A6CE23D" w:rsidR="002A78B3" w:rsidRDefault="00D84548" w:rsidP="00E749C1">
      <w:pPr>
        <w:spacing w:after="120"/>
        <w:ind w:firstLine="260"/>
        <w:rPr>
          <w:lang w:val="en-US"/>
        </w:rPr>
      </w:pPr>
      <w:r>
        <w:rPr>
          <w:lang w:val="en-US"/>
        </w:rPr>
        <w:t>虽然</w:t>
      </w:r>
      <w:r>
        <w:rPr>
          <w:lang w:val="en-US"/>
        </w:rPr>
        <w:t>Vim</w:t>
      </w:r>
      <w:r>
        <w:rPr>
          <w:lang w:val="en-US"/>
        </w:rPr>
        <w:t>的编辑功能十分强大，但毕竟</w:t>
      </w:r>
      <w:r>
        <w:rPr>
          <w:rFonts w:hint="eastAsia"/>
          <w:lang w:val="en-US"/>
        </w:rPr>
        <w:t>Vim</w:t>
      </w:r>
      <w:r>
        <w:rPr>
          <w:rFonts w:hint="eastAsia"/>
          <w:lang w:val="en-US"/>
        </w:rPr>
        <w:t>只是</w:t>
      </w:r>
      <w:r>
        <w:rPr>
          <w:lang w:val="en-US"/>
        </w:rPr>
        <w:t>一个编辑器，</w:t>
      </w:r>
      <w:r w:rsidR="00A14BF2">
        <w:rPr>
          <w:lang w:val="en-US"/>
        </w:rPr>
        <w:t>倘若</w:t>
      </w:r>
      <w:r w:rsidR="00A14BF2">
        <w:rPr>
          <w:rFonts w:hint="eastAsia"/>
          <w:lang w:val="en-US"/>
        </w:rPr>
        <w:t>处理</w:t>
      </w:r>
      <w:r w:rsidR="00A14BF2">
        <w:rPr>
          <w:lang w:val="en-US"/>
        </w:rPr>
        <w:t>一个目录</w:t>
      </w:r>
      <w:r w:rsidR="00A14BF2">
        <w:rPr>
          <w:rFonts w:hint="eastAsia"/>
          <w:lang w:val="en-US"/>
        </w:rPr>
        <w:t>结构</w:t>
      </w:r>
      <w:r w:rsidR="00A14BF2">
        <w:rPr>
          <w:lang w:val="en-US"/>
        </w:rPr>
        <w:t>复杂的项目，</w:t>
      </w:r>
      <w:r w:rsidR="00A14BF2">
        <w:rPr>
          <w:rFonts w:hint="eastAsia"/>
          <w:lang w:val="en-US"/>
        </w:rPr>
        <w:t>还是</w:t>
      </w:r>
      <w:r w:rsidR="00A14BF2">
        <w:rPr>
          <w:lang w:val="en-US"/>
        </w:rPr>
        <w:t>会</w:t>
      </w:r>
      <w:r w:rsidR="00A14BF2">
        <w:rPr>
          <w:rFonts w:hint="eastAsia"/>
          <w:lang w:val="en-US"/>
        </w:rPr>
        <w:t>显得</w:t>
      </w:r>
      <w:r w:rsidR="00A14BF2">
        <w:rPr>
          <w:lang w:val="en-US"/>
        </w:rPr>
        <w:t>不够方便。</w:t>
      </w:r>
      <w:r w:rsidR="00FD46DD">
        <w:rPr>
          <w:lang w:val="en-US"/>
        </w:rPr>
        <w:t>其实在很多</w:t>
      </w:r>
      <w:r w:rsidR="00FD46DD">
        <w:rPr>
          <w:lang w:val="en-US"/>
        </w:rPr>
        <w:t>IDE</w:t>
      </w:r>
      <w:r w:rsidR="00FD46DD">
        <w:rPr>
          <w:lang w:val="en-US"/>
        </w:rPr>
        <w:t>中都会有</w:t>
      </w:r>
      <w:r w:rsidR="00AA6982">
        <w:rPr>
          <w:lang w:val="en-US"/>
        </w:rPr>
        <w:t>官方</w:t>
      </w:r>
      <w:r w:rsidR="00AA6982">
        <w:rPr>
          <w:rFonts w:hint="eastAsia"/>
          <w:lang w:val="en-US"/>
        </w:rPr>
        <w:t>或</w:t>
      </w:r>
      <w:r w:rsidR="00FD46DD">
        <w:rPr>
          <w:rFonts w:hint="eastAsia"/>
          <w:lang w:val="en-US"/>
        </w:rPr>
        <w:t>第三方</w:t>
      </w:r>
      <w:r w:rsidR="00FD46DD">
        <w:rPr>
          <w:lang w:val="en-US"/>
        </w:rPr>
        <w:t>Vim</w:t>
      </w:r>
      <w:r w:rsidR="00FD46DD">
        <w:rPr>
          <w:lang w:val="en-US"/>
        </w:rPr>
        <w:t>插件，</w:t>
      </w:r>
      <w:r w:rsidR="00FD46DD">
        <w:rPr>
          <w:rFonts w:hint="eastAsia"/>
          <w:lang w:val="en-US"/>
        </w:rPr>
        <w:t>使</w:t>
      </w:r>
      <w:r w:rsidR="00FD46DD">
        <w:rPr>
          <w:lang w:val="en-US"/>
        </w:rPr>
        <w:t>IDE</w:t>
      </w:r>
      <w:r w:rsidR="00FD46DD">
        <w:rPr>
          <w:lang w:val="en-US"/>
        </w:rPr>
        <w:t>的编辑</w:t>
      </w:r>
      <w:r w:rsidR="00FD46DD">
        <w:rPr>
          <w:rFonts w:hint="eastAsia"/>
          <w:lang w:val="en-US"/>
        </w:rPr>
        <w:t>环境</w:t>
      </w:r>
      <w:r w:rsidR="00FD46DD">
        <w:rPr>
          <w:lang w:val="en-US"/>
        </w:rPr>
        <w:t>趋同于</w:t>
      </w:r>
      <w:r w:rsidR="00FD46DD">
        <w:rPr>
          <w:lang w:val="en-US"/>
        </w:rPr>
        <w:t>Vim</w:t>
      </w:r>
      <w:r w:rsidR="00FD46DD">
        <w:rPr>
          <w:rFonts w:hint="eastAsia"/>
          <w:lang w:val="en-US"/>
        </w:rPr>
        <w:t>环境</w:t>
      </w:r>
      <w:r w:rsidR="00FD46DD">
        <w:rPr>
          <w:lang w:val="en-US"/>
        </w:rPr>
        <w:t>，</w:t>
      </w:r>
      <w:r w:rsidR="00FD46DD">
        <w:rPr>
          <w:rFonts w:hint="eastAsia"/>
          <w:lang w:val="en-US"/>
        </w:rPr>
        <w:t>但</w:t>
      </w:r>
      <w:r w:rsidR="00FD46DD">
        <w:rPr>
          <w:lang w:val="en-US"/>
        </w:rPr>
        <w:t>我觉得还是有</w:t>
      </w:r>
      <w:r w:rsidR="002F1752">
        <w:rPr>
          <w:lang w:val="en-US"/>
        </w:rPr>
        <w:t>不少不满意的地方，</w:t>
      </w:r>
      <w:r w:rsidR="002F1752">
        <w:rPr>
          <w:rFonts w:hint="eastAsia"/>
          <w:lang w:val="en-US"/>
        </w:rPr>
        <w:t>譬如</w:t>
      </w:r>
      <w:r w:rsidR="002F1752">
        <w:rPr>
          <w:lang w:val="en-US"/>
        </w:rPr>
        <w:t>说会有功能键冲突的问题，</w:t>
      </w:r>
      <w:r w:rsidR="002F1752">
        <w:rPr>
          <w:rFonts w:hint="eastAsia"/>
          <w:lang w:val="en-US"/>
        </w:rPr>
        <w:t>抑或稳定性</w:t>
      </w:r>
      <w:r w:rsidR="002F1752">
        <w:rPr>
          <w:lang w:val="en-US"/>
        </w:rPr>
        <w:t>不强易崩溃。</w:t>
      </w:r>
      <w:r w:rsidR="00085C80">
        <w:rPr>
          <w:lang w:val="en-US"/>
        </w:rPr>
        <w:t>所以，</w:t>
      </w:r>
      <w:r w:rsidR="00085C80">
        <w:rPr>
          <w:rFonts w:hint="eastAsia"/>
          <w:lang w:val="en-US"/>
        </w:rPr>
        <w:t>综合</w:t>
      </w:r>
      <w:r w:rsidR="00085C80">
        <w:rPr>
          <w:lang w:val="en-US"/>
        </w:rPr>
        <w:t>考虑下，平时</w:t>
      </w:r>
      <w:r w:rsidR="00085C80">
        <w:rPr>
          <w:rFonts w:hint="eastAsia"/>
          <w:lang w:val="en-US"/>
        </w:rPr>
        <w:t>在</w:t>
      </w:r>
      <w:r w:rsidR="00085C80">
        <w:rPr>
          <w:lang w:val="en-US"/>
        </w:rPr>
        <w:t>自己电脑中，</w:t>
      </w:r>
      <w:r w:rsidR="00085C80">
        <w:rPr>
          <w:rFonts w:hint="eastAsia"/>
          <w:lang w:val="en-US"/>
        </w:rPr>
        <w:t>我都会</w:t>
      </w:r>
      <w:r w:rsidR="00085C80">
        <w:rPr>
          <w:lang w:val="en-US"/>
        </w:rPr>
        <w:t>选择</w:t>
      </w:r>
      <w:proofErr w:type="spellStart"/>
      <w:r w:rsidR="00085C80">
        <w:rPr>
          <w:lang w:val="en-US"/>
        </w:rPr>
        <w:t>exVim</w:t>
      </w:r>
      <w:proofErr w:type="spellEnd"/>
      <w:r w:rsidR="004F7796">
        <w:rPr>
          <w:lang w:val="en-US"/>
        </w:rPr>
        <w:t>，</w:t>
      </w:r>
      <w:r w:rsidR="004F7796">
        <w:rPr>
          <w:rFonts w:hint="eastAsia"/>
          <w:lang w:val="en-US"/>
        </w:rPr>
        <w:t>即</w:t>
      </w:r>
      <w:r w:rsidR="004F7796">
        <w:rPr>
          <w:lang w:val="en-US"/>
        </w:rPr>
        <w:t>解决</w:t>
      </w:r>
      <w:r w:rsidR="004F7796">
        <w:rPr>
          <w:rFonts w:hint="eastAsia"/>
          <w:lang w:val="en-US"/>
        </w:rPr>
        <w:t>了</w:t>
      </w:r>
      <w:r w:rsidR="004F7796">
        <w:rPr>
          <w:lang w:val="en-US"/>
        </w:rPr>
        <w:t>使用</w:t>
      </w:r>
      <w:r w:rsidR="004F7796">
        <w:rPr>
          <w:lang w:val="en-US"/>
        </w:rPr>
        <w:t>Vim</w:t>
      </w:r>
      <w:r w:rsidR="004F7796">
        <w:rPr>
          <w:lang w:val="en-US"/>
        </w:rPr>
        <w:t>编辑的需求，又满足了</w:t>
      </w:r>
      <w:r w:rsidR="00A17ED1">
        <w:rPr>
          <w:lang w:val="en-US"/>
        </w:rPr>
        <w:t>拥有</w:t>
      </w:r>
      <w:r w:rsidR="00C96DDF">
        <w:rPr>
          <w:lang w:val="en-US"/>
        </w:rPr>
        <w:t>IDE</w:t>
      </w:r>
      <w:r w:rsidR="00C96DDF">
        <w:rPr>
          <w:lang w:val="en-US"/>
        </w:rPr>
        <w:t>基本项目管理</w:t>
      </w:r>
      <w:r w:rsidR="00E05081">
        <w:rPr>
          <w:lang w:val="en-US"/>
        </w:rPr>
        <w:t>功能</w:t>
      </w:r>
      <w:r w:rsidR="00A17ED1">
        <w:rPr>
          <w:lang w:val="en-US"/>
        </w:rPr>
        <w:t>的要求</w:t>
      </w:r>
      <w:r w:rsidR="001E778F">
        <w:rPr>
          <w:lang w:val="en-US"/>
        </w:rPr>
        <w:t>。</w:t>
      </w:r>
    </w:p>
    <w:p w14:paraId="4508A983" w14:textId="659494E5" w:rsidR="001E778F" w:rsidRDefault="00DF775B" w:rsidP="00E749C1">
      <w:pPr>
        <w:spacing w:after="120"/>
        <w:ind w:firstLine="260"/>
        <w:rPr>
          <w:lang w:val="en-US"/>
        </w:rPr>
      </w:pPr>
      <w:r>
        <w:rPr>
          <w:lang w:val="en-US"/>
        </w:rPr>
        <w:lastRenderedPageBreak/>
        <w:t>在</w:t>
      </w:r>
      <w:r w:rsidR="00C17ED8">
        <w:fldChar w:fldCharType="begin"/>
      </w:r>
      <w:r w:rsidR="00C17ED8">
        <w:instrText xml:space="preserve"> HYPERLINK "http://exvim.github.io/docs-zh/intro/" </w:instrText>
      </w:r>
      <w:r w:rsidR="00C17ED8">
        <w:fldChar w:fldCharType="separate"/>
      </w:r>
      <w:r w:rsidRPr="00EF0DDC">
        <w:rPr>
          <w:rStyle w:val="af9"/>
          <w:rFonts w:hint="eastAsia"/>
          <w:lang w:val="en-US"/>
        </w:rPr>
        <w:t>官网</w:t>
      </w:r>
      <w:r w:rsidR="00C17ED8">
        <w:rPr>
          <w:rStyle w:val="af9"/>
          <w:lang w:val="en-US"/>
        </w:rPr>
        <w:fldChar w:fldCharType="end"/>
      </w:r>
      <w:r>
        <w:rPr>
          <w:lang w:val="en-US"/>
        </w:rPr>
        <w:t>中，</w:t>
      </w:r>
      <w:proofErr w:type="spellStart"/>
      <w:r>
        <w:rPr>
          <w:rFonts w:hint="eastAsia"/>
          <w:lang w:val="en-US"/>
        </w:rPr>
        <w:t>exVim</w:t>
      </w:r>
      <w:proofErr w:type="spellEnd"/>
      <w:r>
        <w:rPr>
          <w:lang w:val="en-US"/>
        </w:rPr>
        <w:t>的介绍如下：</w:t>
      </w:r>
    </w:p>
    <w:p w14:paraId="55AD02F0" w14:textId="28295ED6" w:rsidR="00DF775B" w:rsidRPr="00A23DAA" w:rsidRDefault="00DF775B" w:rsidP="00E749C1">
      <w:pPr>
        <w:spacing w:after="120"/>
        <w:ind w:firstLine="260"/>
        <w:rPr>
          <w:i/>
          <w:lang w:val="en-US"/>
        </w:rPr>
      </w:pPr>
      <w:r w:rsidRPr="00A23DAA">
        <w:rPr>
          <w:i/>
          <w:lang w:val="en-US"/>
        </w:rPr>
        <w:t>“</w:t>
      </w:r>
      <w:r w:rsidR="005A52BB">
        <w:rPr>
          <w:i/>
          <w:lang w:val="en-US"/>
        </w:rPr>
        <w:t xml:space="preserve"> 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 xml:space="preserve"> </w:t>
      </w:r>
      <w:r w:rsidRPr="00A23DAA">
        <w:rPr>
          <w:i/>
          <w:lang w:val="en-US"/>
        </w:rPr>
        <w:t>是一个力求将</w:t>
      </w:r>
      <w:r w:rsidRPr="00A23DAA">
        <w:rPr>
          <w:i/>
          <w:lang w:val="en-US"/>
        </w:rPr>
        <w:t xml:space="preserve"> Vim </w:t>
      </w:r>
      <w:r w:rsidRPr="00A23DAA">
        <w:rPr>
          <w:i/>
          <w:lang w:val="en-US"/>
        </w:rPr>
        <w:t>改良成集成编辑环境</w:t>
      </w:r>
      <w:r w:rsidRPr="00A23DAA">
        <w:rPr>
          <w:i/>
          <w:lang w:val="en-US"/>
        </w:rPr>
        <w:t>(IDE)</w:t>
      </w:r>
      <w:r w:rsidRPr="00A23DAA">
        <w:rPr>
          <w:i/>
          <w:lang w:val="en-US"/>
        </w:rPr>
        <w:t>的项目，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 xml:space="preserve"> </w:t>
      </w:r>
      <w:r w:rsidRPr="00A23DAA">
        <w:rPr>
          <w:i/>
          <w:lang w:val="en-US"/>
        </w:rPr>
        <w:t>在</w:t>
      </w:r>
      <w:r w:rsidRPr="00A23DAA">
        <w:rPr>
          <w:i/>
          <w:lang w:val="en-US"/>
        </w:rPr>
        <w:t xml:space="preserve"> Vim </w:t>
      </w:r>
      <w:r w:rsidRPr="00A23DAA">
        <w:rPr>
          <w:i/>
          <w:lang w:val="en-US"/>
        </w:rPr>
        <w:t>中加入项目工程文件</w:t>
      </w:r>
      <w:r w:rsidRPr="00A23DAA">
        <w:rPr>
          <w:i/>
          <w:lang w:val="en-US"/>
        </w:rPr>
        <w:t>(.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>)</w:t>
      </w:r>
      <w:r w:rsidRPr="00A23DAA">
        <w:rPr>
          <w:i/>
          <w:lang w:val="en-US"/>
        </w:rPr>
        <w:t>的概念</w:t>
      </w:r>
      <w:r w:rsidRPr="00A23DAA">
        <w:rPr>
          <w:i/>
          <w:lang w:val="en-US"/>
        </w:rPr>
        <w:t xml:space="preserve">, </w:t>
      </w:r>
      <w:r w:rsidRPr="00A23DAA">
        <w:rPr>
          <w:i/>
          <w:lang w:val="en-US"/>
        </w:rPr>
        <w:t>通过使用</w:t>
      </w:r>
      <w:r w:rsidRPr="00A23DAA">
        <w:rPr>
          <w:i/>
          <w:lang w:val="en-US"/>
        </w:rPr>
        <w:t xml:space="preserve"> Vim </w:t>
      </w:r>
      <w:r w:rsidRPr="00A23DAA">
        <w:rPr>
          <w:i/>
          <w:lang w:val="en-US"/>
        </w:rPr>
        <w:t>编辑项目工程文件</w:t>
      </w:r>
      <w:r w:rsidRPr="00A23DAA">
        <w:rPr>
          <w:i/>
          <w:lang w:val="en-US"/>
        </w:rPr>
        <w:t xml:space="preserve"> (.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 xml:space="preserve">) </w:t>
      </w:r>
      <w:r w:rsidRPr="00A23DAA">
        <w:rPr>
          <w:i/>
          <w:lang w:val="en-US"/>
        </w:rPr>
        <w:t>触发</w:t>
      </w:r>
      <w:r w:rsidRPr="00A23DAA">
        <w:rPr>
          <w:i/>
          <w:lang w:val="en-US"/>
        </w:rPr>
        <w:t xml:space="preserve"> 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 xml:space="preserve"> </w:t>
      </w:r>
      <w:r w:rsidRPr="00A23DAA">
        <w:rPr>
          <w:i/>
          <w:lang w:val="en-US"/>
        </w:rPr>
        <w:t>的插件</w:t>
      </w:r>
      <w:r w:rsidRPr="00A23DAA">
        <w:rPr>
          <w:i/>
          <w:lang w:val="en-US"/>
        </w:rPr>
        <w:t xml:space="preserve">, </w:t>
      </w:r>
      <w:r w:rsidRPr="00A23DAA">
        <w:rPr>
          <w:i/>
          <w:lang w:val="en-US"/>
        </w:rPr>
        <w:t>从而让你能够在不同的工程中使用不同的</w:t>
      </w:r>
      <w:r w:rsidRPr="00A23DAA">
        <w:rPr>
          <w:i/>
          <w:lang w:val="en-US"/>
        </w:rPr>
        <w:t xml:space="preserve"> Vim </w:t>
      </w:r>
      <w:r w:rsidRPr="00A23DAA">
        <w:rPr>
          <w:i/>
          <w:lang w:val="en-US"/>
        </w:rPr>
        <w:t>配置，插件配置</w:t>
      </w:r>
      <w:r w:rsidRPr="00A23DAA">
        <w:rPr>
          <w:i/>
          <w:lang w:val="en-US"/>
        </w:rPr>
        <w:t xml:space="preserve">, </w:t>
      </w:r>
      <w:r w:rsidRPr="00A23DAA">
        <w:rPr>
          <w:i/>
          <w:lang w:val="en-US"/>
        </w:rPr>
        <w:t>甚至按需加载不同的插件</w:t>
      </w:r>
      <w:r w:rsidRPr="00A23DAA">
        <w:rPr>
          <w:i/>
          <w:lang w:val="en-US"/>
        </w:rPr>
        <w:t xml:space="preserve">. </w:t>
      </w:r>
      <w:r w:rsidRPr="00A23DAA">
        <w:rPr>
          <w:i/>
          <w:lang w:val="en-US"/>
        </w:rPr>
        <w:t>总的来说</w:t>
      </w:r>
      <w:r w:rsidRPr="00A23DAA">
        <w:rPr>
          <w:i/>
          <w:lang w:val="en-US"/>
        </w:rPr>
        <w:t xml:space="preserve">, </w:t>
      </w:r>
      <w:proofErr w:type="spellStart"/>
      <w:r w:rsidRPr="00A23DAA">
        <w:rPr>
          <w:i/>
          <w:lang w:val="en-US"/>
        </w:rPr>
        <w:t>exVim</w:t>
      </w:r>
      <w:proofErr w:type="spellEnd"/>
      <w:r w:rsidRPr="00A23DAA">
        <w:rPr>
          <w:i/>
          <w:lang w:val="en-US"/>
        </w:rPr>
        <w:t xml:space="preserve"> </w:t>
      </w:r>
      <w:r w:rsidRPr="00A23DAA">
        <w:rPr>
          <w:i/>
          <w:lang w:val="en-US"/>
        </w:rPr>
        <w:t>就是为了使</w:t>
      </w:r>
      <w:r w:rsidRPr="00A23DAA">
        <w:rPr>
          <w:i/>
          <w:lang w:val="en-US"/>
        </w:rPr>
        <w:t xml:space="preserve"> Vim </w:t>
      </w:r>
      <w:r w:rsidRPr="00A23DAA">
        <w:rPr>
          <w:i/>
          <w:lang w:val="en-US"/>
        </w:rPr>
        <w:t>成为世界上最好用的</w:t>
      </w:r>
      <w:r w:rsidRPr="00A23DAA">
        <w:rPr>
          <w:i/>
          <w:lang w:val="en-US"/>
        </w:rPr>
        <w:t xml:space="preserve"> IDE</w:t>
      </w:r>
      <w:r w:rsidRPr="00A23DAA">
        <w:rPr>
          <w:i/>
          <w:lang w:val="en-US"/>
        </w:rPr>
        <w:t>。</w:t>
      </w:r>
      <w:r w:rsidRPr="00A23DAA">
        <w:rPr>
          <w:i/>
          <w:lang w:val="en-US"/>
        </w:rPr>
        <w:t>”</w:t>
      </w:r>
    </w:p>
    <w:p w14:paraId="3918B963" w14:textId="77777777" w:rsidR="0071124E" w:rsidRDefault="00A33A2B" w:rsidP="00E749C1">
      <w:pPr>
        <w:spacing w:after="120"/>
        <w:ind w:firstLine="260"/>
        <w:rPr>
          <w:lang w:val="en-US"/>
        </w:rPr>
      </w:pPr>
      <w:r>
        <w:rPr>
          <w:lang w:val="en-US"/>
        </w:rPr>
        <w:t>我觉得，</w:t>
      </w:r>
      <w:r w:rsidR="00417715">
        <w:rPr>
          <w:rFonts w:hint="eastAsia"/>
          <w:lang w:val="en-US"/>
        </w:rPr>
        <w:t>支持</w:t>
      </w:r>
      <w:r>
        <w:rPr>
          <w:lang w:val="en-US"/>
        </w:rPr>
        <w:t>插件</w:t>
      </w:r>
      <w:r w:rsidR="00417715">
        <w:rPr>
          <w:rFonts w:hint="eastAsia"/>
          <w:lang w:val="en-US"/>
        </w:rPr>
        <w:t>是</w:t>
      </w:r>
      <w:r w:rsidR="00417715">
        <w:rPr>
          <w:lang w:val="en-US"/>
        </w:rPr>
        <w:t>Vim</w:t>
      </w:r>
      <w:r w:rsidR="00417715">
        <w:rPr>
          <w:lang w:val="en-US"/>
        </w:rPr>
        <w:t>之所以强大的原因之一，</w:t>
      </w:r>
      <w:r w:rsidR="0006189C">
        <w:rPr>
          <w:lang w:val="en-US"/>
        </w:rPr>
        <w:t>因为</w:t>
      </w:r>
      <w:r w:rsidR="0006189C">
        <w:rPr>
          <w:rFonts w:hint="eastAsia"/>
          <w:lang w:val="en-US"/>
        </w:rPr>
        <w:t>它</w:t>
      </w:r>
      <w:r w:rsidR="0006189C">
        <w:rPr>
          <w:lang w:val="en-US"/>
        </w:rPr>
        <w:t>能丰富</w:t>
      </w:r>
      <w:r w:rsidR="0006189C">
        <w:rPr>
          <w:lang w:val="en-US"/>
        </w:rPr>
        <w:t>Vim</w:t>
      </w:r>
      <w:r w:rsidR="0006189C">
        <w:rPr>
          <w:lang w:val="en-US"/>
        </w:rPr>
        <w:t>的编辑功能及提高编辑效率，</w:t>
      </w:r>
      <w:r w:rsidR="00417715">
        <w:rPr>
          <w:rFonts w:hint="eastAsia"/>
          <w:lang w:val="en-US"/>
        </w:rPr>
        <w:t>但如果</w:t>
      </w:r>
      <w:r w:rsidR="00417715">
        <w:rPr>
          <w:lang w:val="en-US"/>
        </w:rPr>
        <w:t>安装插件过多，</w:t>
      </w:r>
      <w:r w:rsidR="00417715">
        <w:rPr>
          <w:rFonts w:hint="eastAsia"/>
          <w:lang w:val="en-US"/>
        </w:rPr>
        <w:t>就会</w:t>
      </w:r>
      <w:r w:rsidR="00417715">
        <w:rPr>
          <w:lang w:val="en-US"/>
        </w:rPr>
        <w:t>显得</w:t>
      </w:r>
      <w:r w:rsidR="00417715">
        <w:rPr>
          <w:lang w:val="en-US"/>
        </w:rPr>
        <w:t>Vim</w:t>
      </w:r>
      <w:r w:rsidR="00417715">
        <w:rPr>
          <w:lang w:val="en-US"/>
        </w:rPr>
        <w:t>比较臃肿，</w:t>
      </w:r>
      <w:r w:rsidR="00417715">
        <w:rPr>
          <w:rFonts w:hint="eastAsia"/>
          <w:lang w:val="en-US"/>
        </w:rPr>
        <w:t>而且</w:t>
      </w:r>
      <w:r w:rsidR="00417715">
        <w:rPr>
          <w:lang w:val="en-US"/>
        </w:rPr>
        <w:t>管理起来十分麻烦，</w:t>
      </w:r>
      <w:r w:rsidR="001D234C">
        <w:rPr>
          <w:rFonts w:hint="eastAsia"/>
          <w:lang w:val="en-US"/>
        </w:rPr>
        <w:t>而</w:t>
      </w:r>
      <w:proofErr w:type="spellStart"/>
      <w:r w:rsidR="001D234C">
        <w:rPr>
          <w:lang w:val="en-US"/>
        </w:rPr>
        <w:t>exVim</w:t>
      </w:r>
      <w:proofErr w:type="spellEnd"/>
      <w:r w:rsidR="001D234C">
        <w:rPr>
          <w:lang w:val="en-US"/>
        </w:rPr>
        <w:t>就支持统一的插件管理</w:t>
      </w:r>
      <w:r w:rsidR="009B0F39">
        <w:rPr>
          <w:lang w:val="en-US"/>
        </w:rPr>
        <w:t>，</w:t>
      </w:r>
      <w:r w:rsidR="009B0F39">
        <w:rPr>
          <w:rFonts w:hint="eastAsia"/>
          <w:lang w:val="en-US"/>
        </w:rPr>
        <w:t>而且</w:t>
      </w:r>
      <w:r w:rsidR="009B0F39">
        <w:rPr>
          <w:lang w:val="en-US"/>
        </w:rPr>
        <w:t>默认已经安装了</w:t>
      </w:r>
      <w:r w:rsidR="009B0F39">
        <w:rPr>
          <w:lang w:val="en-US"/>
        </w:rPr>
        <w:t>ex-tags</w:t>
      </w:r>
      <w:r w:rsidR="009B0F39">
        <w:rPr>
          <w:lang w:val="en-US"/>
        </w:rPr>
        <w:t>和</w:t>
      </w:r>
      <w:r w:rsidR="009B0F39">
        <w:rPr>
          <w:lang w:val="en-US"/>
        </w:rPr>
        <w:t>ex-symbol</w:t>
      </w:r>
      <w:r w:rsidR="009B0F39">
        <w:rPr>
          <w:lang w:val="en-US"/>
        </w:rPr>
        <w:t>插件，</w:t>
      </w:r>
      <w:r w:rsidR="009B0F39">
        <w:rPr>
          <w:rFonts w:hint="eastAsia"/>
          <w:lang w:val="en-US"/>
        </w:rPr>
        <w:t>能够</w:t>
      </w:r>
      <w:r w:rsidR="009B0F39">
        <w:rPr>
          <w:lang w:val="en-US"/>
        </w:rPr>
        <w:t>全局分析代码</w:t>
      </w:r>
      <w:r w:rsidR="009109ED">
        <w:rPr>
          <w:lang w:val="en-US"/>
        </w:rPr>
        <w:t>，</w:t>
      </w:r>
      <w:r w:rsidR="009109ED">
        <w:rPr>
          <w:rFonts w:hint="eastAsia"/>
          <w:lang w:val="en-US"/>
        </w:rPr>
        <w:t>这对于项目</w:t>
      </w:r>
      <w:r w:rsidR="009109ED">
        <w:rPr>
          <w:lang w:val="en-US"/>
        </w:rPr>
        <w:t>的管理</w:t>
      </w:r>
      <w:r w:rsidR="009109ED">
        <w:rPr>
          <w:rFonts w:hint="eastAsia"/>
          <w:lang w:val="en-US"/>
        </w:rPr>
        <w:t>极其</w:t>
      </w:r>
      <w:r w:rsidR="009109ED">
        <w:rPr>
          <w:lang w:val="en-US"/>
        </w:rPr>
        <w:t>方便</w:t>
      </w:r>
      <w:r w:rsidR="009B0F39">
        <w:rPr>
          <w:lang w:val="en-US"/>
        </w:rPr>
        <w:t>。</w:t>
      </w:r>
    </w:p>
    <w:p w14:paraId="06EFDFA5" w14:textId="77777777" w:rsidR="00AC7269" w:rsidRDefault="0071124E" w:rsidP="00E749C1">
      <w:pPr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>好吧</w:t>
      </w:r>
      <w:r>
        <w:rPr>
          <w:lang w:val="en-US"/>
        </w:rPr>
        <w:t>，</w:t>
      </w:r>
      <w:r>
        <w:rPr>
          <w:rFonts w:hint="eastAsia"/>
          <w:lang w:val="en-US"/>
        </w:rPr>
        <w:t>再</w:t>
      </w:r>
      <w:r w:rsidR="00D15089">
        <w:rPr>
          <w:lang w:val="en-US"/>
        </w:rPr>
        <w:t>继续</w:t>
      </w:r>
      <w:r>
        <w:rPr>
          <w:lang w:val="en-US"/>
        </w:rPr>
        <w:t>说</w:t>
      </w:r>
      <w:proofErr w:type="spellStart"/>
      <w:r w:rsidR="00D15089">
        <w:rPr>
          <w:lang w:val="en-US"/>
        </w:rPr>
        <w:t>exVim</w:t>
      </w:r>
      <w:proofErr w:type="spellEnd"/>
      <w:r>
        <w:rPr>
          <w:lang w:val="en-US"/>
        </w:rPr>
        <w:t>下去好像有点偏题了</w:t>
      </w:r>
      <w:r w:rsidR="00797565">
        <w:rPr>
          <w:lang w:val="en-US"/>
        </w:rPr>
        <w:t>，</w:t>
      </w:r>
      <w:r w:rsidR="00797565">
        <w:rPr>
          <w:rFonts w:hint="eastAsia"/>
          <w:lang w:val="en-US"/>
        </w:rPr>
        <w:t>总之</w:t>
      </w:r>
      <w:proofErr w:type="spellStart"/>
      <w:r w:rsidR="00797565">
        <w:rPr>
          <w:lang w:val="en-US"/>
        </w:rPr>
        <w:t>exVim</w:t>
      </w:r>
      <w:proofErr w:type="spellEnd"/>
      <w:r w:rsidR="00797565">
        <w:rPr>
          <w:rFonts w:hint="eastAsia"/>
          <w:lang w:val="en-US"/>
        </w:rPr>
        <w:t>对于</w:t>
      </w:r>
      <w:r w:rsidR="00797565">
        <w:rPr>
          <w:lang w:val="en-US"/>
        </w:rPr>
        <w:t>Vim</w:t>
      </w:r>
      <w:r w:rsidR="00797565">
        <w:rPr>
          <w:lang w:val="en-US"/>
        </w:rPr>
        <w:t>使用者来说真的是一个挺好的应用</w:t>
      </w:r>
      <w:r w:rsidR="00D15089">
        <w:rPr>
          <w:lang w:val="en-US"/>
        </w:rPr>
        <w:t>。</w:t>
      </w:r>
    </w:p>
    <w:p w14:paraId="7A546889" w14:textId="754C138B" w:rsidR="00E749C1" w:rsidRDefault="00D15089" w:rsidP="00E749C1">
      <w:pPr>
        <w:spacing w:after="120"/>
        <w:ind w:firstLine="260"/>
        <w:rPr>
          <w:lang w:val="en-US"/>
        </w:rPr>
      </w:pPr>
      <w:r>
        <w:rPr>
          <w:lang w:val="en-US"/>
        </w:rPr>
        <w:t>其实</w:t>
      </w:r>
      <w:r>
        <w:rPr>
          <w:lang w:val="en-US"/>
        </w:rPr>
        <w:t>Vim</w:t>
      </w:r>
      <w:r>
        <w:rPr>
          <w:lang w:val="en-US"/>
        </w:rPr>
        <w:t>的</w:t>
      </w:r>
      <w:r>
        <w:rPr>
          <w:rFonts w:hint="eastAsia"/>
          <w:lang w:val="en-US"/>
        </w:rPr>
        <w:t>学习</w:t>
      </w:r>
      <w:r>
        <w:rPr>
          <w:lang w:val="en-US"/>
        </w:rPr>
        <w:t>曲线是</w:t>
      </w:r>
      <w:r w:rsidR="00593AFE">
        <w:rPr>
          <w:rFonts w:hint="eastAsia"/>
          <w:lang w:val="en-US"/>
        </w:rPr>
        <w:t>挺</w:t>
      </w:r>
      <w:r>
        <w:rPr>
          <w:lang w:val="en-US"/>
        </w:rPr>
        <w:t>陡峭的，</w:t>
      </w:r>
      <w:r w:rsidR="00990FA8">
        <w:rPr>
          <w:lang w:val="en-US"/>
        </w:rPr>
        <w:t>一开始很容易入手，</w:t>
      </w:r>
      <w:r w:rsidR="00990FA8">
        <w:rPr>
          <w:rFonts w:hint="eastAsia"/>
          <w:lang w:val="en-US"/>
        </w:rPr>
        <w:t>但</w:t>
      </w:r>
      <w:r w:rsidR="00990FA8">
        <w:rPr>
          <w:lang w:val="en-US"/>
        </w:rPr>
        <w:t>到了后期</w:t>
      </w:r>
      <w:r>
        <w:rPr>
          <w:rFonts w:hint="eastAsia"/>
          <w:lang w:val="en-US"/>
        </w:rPr>
        <w:t>每</w:t>
      </w:r>
      <w:r w:rsidR="00D84E7C">
        <w:rPr>
          <w:lang w:val="en-US"/>
        </w:rPr>
        <w:t>前进一小步</w:t>
      </w:r>
      <w:r w:rsidR="00F767E4">
        <w:rPr>
          <w:lang w:val="en-US"/>
        </w:rPr>
        <w:t>都需要付出不少时间和精力，</w:t>
      </w:r>
      <w:r w:rsidR="00F767E4">
        <w:rPr>
          <w:rFonts w:hint="eastAsia"/>
          <w:lang w:val="en-US"/>
        </w:rPr>
        <w:t>但</w:t>
      </w:r>
      <w:r w:rsidR="00F767E4">
        <w:rPr>
          <w:lang w:val="en-US"/>
        </w:rPr>
        <w:t>只要能前进一步，</w:t>
      </w:r>
      <w:r w:rsidR="00F767E4">
        <w:rPr>
          <w:rFonts w:hint="eastAsia"/>
          <w:lang w:val="en-US"/>
        </w:rPr>
        <w:t>就</w:t>
      </w:r>
      <w:r w:rsidR="00D84E7C">
        <w:rPr>
          <w:lang w:val="en-US"/>
        </w:rPr>
        <w:t>能学习到</w:t>
      </w:r>
      <w:r w:rsidR="00D84E7C">
        <w:rPr>
          <w:rFonts w:hint="eastAsia"/>
          <w:lang w:val="en-US"/>
        </w:rPr>
        <w:t>很多</w:t>
      </w:r>
      <w:r w:rsidR="00D84E7C">
        <w:rPr>
          <w:lang w:val="en-US"/>
        </w:rPr>
        <w:t>的知识</w:t>
      </w:r>
      <w:r w:rsidR="001527F2">
        <w:rPr>
          <w:lang w:val="en-US"/>
        </w:rPr>
        <w:t>。</w:t>
      </w:r>
    </w:p>
    <w:p w14:paraId="4950396F" w14:textId="66896FF2" w:rsidR="001C1F09" w:rsidRDefault="001C1F09" w:rsidP="00E749C1">
      <w:pPr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>最后趁</w:t>
      </w:r>
      <w:r>
        <w:rPr>
          <w:lang w:val="en-US"/>
        </w:rPr>
        <w:t>有空位附上</w:t>
      </w:r>
      <w:proofErr w:type="spellStart"/>
      <w:r>
        <w:rPr>
          <w:lang w:val="en-US"/>
        </w:rPr>
        <w:t>exVim</w:t>
      </w:r>
      <w:proofErr w:type="spellEnd"/>
      <w:r>
        <w:rPr>
          <w:lang w:val="en-US"/>
        </w:rPr>
        <w:t>界面，</w:t>
      </w:r>
      <w:r>
        <w:rPr>
          <w:rFonts w:hint="eastAsia"/>
          <w:lang w:val="en-US"/>
        </w:rPr>
        <w:t>图</w:t>
      </w:r>
      <w:r>
        <w:rPr>
          <w:lang w:val="en-US"/>
        </w:rPr>
        <w:t>中目录为</w:t>
      </w:r>
      <w:proofErr w:type="spellStart"/>
      <w:r w:rsidRPr="001C1F09">
        <w:rPr>
          <w:lang w:val="en-US"/>
        </w:rPr>
        <w:t>GridWorldCode</w:t>
      </w:r>
      <w:proofErr w:type="spellEnd"/>
      <w:r>
        <w:rPr>
          <w:lang w:val="en-US"/>
        </w:rPr>
        <w:t>目录</w:t>
      </w:r>
      <w:r w:rsidR="00DC2D9B">
        <w:rPr>
          <w:lang w:val="en-US"/>
        </w:rPr>
        <w:t>。</w:t>
      </w:r>
    </w:p>
    <w:p w14:paraId="363F8EB9" w14:textId="481EB65E" w:rsidR="009A765F" w:rsidRPr="00D84548" w:rsidRDefault="00FD3761" w:rsidP="00FD3761">
      <w:pPr>
        <w:spacing w:after="120"/>
        <w:ind w:firstLine="260"/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09D679" wp14:editId="24F347C6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5759450" cy="3599815"/>
            <wp:effectExtent l="0" t="0" r="635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5-08-19 下午1.56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65F">
        <w:rPr>
          <w:lang w:val="en-US"/>
        </w:rPr>
        <w:br w:type="textWrapping" w:clear="all"/>
      </w:r>
      <w:r w:rsidR="009A765F">
        <w:rPr>
          <w:lang w:val="en-US"/>
        </w:rPr>
        <w:t>（</w:t>
      </w:r>
      <w:proofErr w:type="spellStart"/>
      <w:r w:rsidR="009A765F">
        <w:rPr>
          <w:lang w:val="en-US"/>
        </w:rPr>
        <w:t>exVim</w:t>
      </w:r>
      <w:proofErr w:type="spellEnd"/>
      <w:r w:rsidR="009A765F">
        <w:rPr>
          <w:lang w:val="en-US"/>
        </w:rPr>
        <w:t xml:space="preserve"> </w:t>
      </w:r>
      <w:r w:rsidR="009A765F">
        <w:rPr>
          <w:rFonts w:hint="eastAsia"/>
          <w:lang w:val="en-US"/>
        </w:rPr>
        <w:t>界面</w:t>
      </w:r>
      <w:r w:rsidR="009A765F">
        <w:rPr>
          <w:lang w:val="en-US"/>
        </w:rPr>
        <w:t>）</w:t>
      </w:r>
    </w:p>
    <w:p w14:paraId="542EA02B" w14:textId="22524871" w:rsidR="00146509" w:rsidRDefault="00146509" w:rsidP="00D938C9">
      <w:pPr>
        <w:tabs>
          <w:tab w:val="left" w:pos="3960"/>
          <w:tab w:val="center" w:pos="5219"/>
        </w:tabs>
        <w:rPr>
          <w:sz w:val="21"/>
          <w:szCs w:val="21"/>
          <w:lang w:val="en-US"/>
        </w:rPr>
      </w:pPr>
    </w:p>
    <w:p w14:paraId="49B1C8F4" w14:textId="77777777" w:rsidR="00146509" w:rsidRDefault="00146509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br w:type="page"/>
      </w:r>
    </w:p>
    <w:p w14:paraId="28E213FB" w14:textId="58C4617E" w:rsidR="00146509" w:rsidRPr="0089000D" w:rsidRDefault="00146509" w:rsidP="00146509">
      <w:pPr>
        <w:pStyle w:val="a3"/>
        <w:rPr>
          <w:sz w:val="30"/>
          <w:szCs w:val="30"/>
        </w:rPr>
      </w:pPr>
    </w:p>
    <w:p w14:paraId="04254D2B" w14:textId="6686B064" w:rsidR="00146509" w:rsidRDefault="001F342B" w:rsidP="00146509">
      <w:pPr>
        <w:pStyle w:val="1"/>
      </w:pPr>
      <w:r>
        <w:t>JAVA</w:t>
      </w:r>
    </w:p>
    <w:p w14:paraId="5D65B80A" w14:textId="76961516" w:rsidR="00D938C9" w:rsidRPr="00D56114" w:rsidRDefault="00A776DD" w:rsidP="00146509">
      <w:pPr>
        <w:tabs>
          <w:tab w:val="left" w:pos="3960"/>
          <w:tab w:val="center" w:pos="5219"/>
        </w:tabs>
        <w:rPr>
          <w:lang w:val="en-US"/>
        </w:rPr>
      </w:pPr>
      <w:r>
        <w:t xml:space="preserve">    </w:t>
      </w:r>
      <w:r w:rsidR="00C93065">
        <w:t>首先，</w:t>
      </w:r>
      <w:r w:rsidR="00C93065">
        <w:rPr>
          <w:rFonts w:hint="eastAsia"/>
        </w:rPr>
        <w:t>说</w:t>
      </w:r>
      <w:r w:rsidR="00C93065">
        <w:t>一下环境的配置。</w:t>
      </w:r>
      <w:r w:rsidR="00F945B8">
        <w:t>由于</w:t>
      </w:r>
      <w:r w:rsidR="00C93065">
        <w:rPr>
          <w:rFonts w:hint="eastAsia"/>
        </w:rPr>
        <w:t>自己</w:t>
      </w:r>
      <w:r w:rsidR="00DC4FD0">
        <w:rPr>
          <w:rFonts w:hint="eastAsia"/>
        </w:rPr>
        <w:t>使用</w:t>
      </w:r>
      <w:r w:rsidR="00DF2F38">
        <w:rPr>
          <w:rFonts w:hint="eastAsia"/>
        </w:rPr>
        <w:t>OS</w:t>
      </w:r>
      <w:r w:rsidR="00DF2F38">
        <w:t xml:space="preserve"> </w:t>
      </w:r>
      <w:r w:rsidR="00DF2F38">
        <w:rPr>
          <w:rFonts w:hint="eastAsia"/>
        </w:rPr>
        <w:t>X</w:t>
      </w:r>
      <w:r w:rsidR="00C93065">
        <w:rPr>
          <w:rFonts w:hint="eastAsia"/>
        </w:rPr>
        <w:t>系统</w:t>
      </w:r>
      <w:r w:rsidR="00C93065">
        <w:t>的，为了方便，</w:t>
      </w:r>
      <w:r w:rsidR="00C93065">
        <w:rPr>
          <w:rFonts w:hint="eastAsia"/>
        </w:rPr>
        <w:t>我没有</w:t>
      </w:r>
      <w:r w:rsidR="00C93065">
        <w:t>选择手动配置</w:t>
      </w:r>
      <w:r w:rsidR="00C93065">
        <w:t>JAVA</w:t>
      </w:r>
      <w:r w:rsidR="00C93065">
        <w:t>环境，</w:t>
      </w:r>
      <w:r w:rsidR="00C93065">
        <w:rPr>
          <w:rFonts w:hint="eastAsia"/>
        </w:rPr>
        <w:t>而是</w:t>
      </w:r>
      <w:r w:rsidR="00C93065">
        <w:t>选择</w:t>
      </w:r>
      <w:r w:rsidR="003E2FEF">
        <w:t>在官网下载</w:t>
      </w:r>
      <w:proofErr w:type="spellStart"/>
      <w:r w:rsidR="003E2FEF">
        <w:t>dmg</w:t>
      </w:r>
      <w:proofErr w:type="spellEnd"/>
      <w:r w:rsidR="003E2FEF">
        <w:t>文件，</w:t>
      </w:r>
      <w:r w:rsidR="002E0B63">
        <w:t>即安装包的形式</w:t>
      </w:r>
      <w:r w:rsidR="003E2FEF">
        <w:rPr>
          <w:rFonts w:hint="eastAsia"/>
        </w:rPr>
        <w:t>安装</w:t>
      </w:r>
      <w:r w:rsidR="008A0296">
        <w:t>JDK</w:t>
      </w:r>
      <w:r w:rsidR="003E2FEF">
        <w:t>。</w:t>
      </w:r>
      <w:r w:rsidR="00380375">
        <w:t>但我很好奇</w:t>
      </w:r>
      <w:r w:rsidR="008A0296">
        <w:t>JDK</w:t>
      </w:r>
      <w:r w:rsidR="00380375">
        <w:t>安装在</w:t>
      </w:r>
      <w:r w:rsidR="00380375">
        <w:rPr>
          <w:rFonts w:hint="eastAsia"/>
        </w:rPr>
        <w:t>哪个</w:t>
      </w:r>
      <w:r w:rsidR="00380375">
        <w:t>目录下，</w:t>
      </w:r>
      <w:r w:rsidR="00D56114">
        <w:t>毕竟等下</w:t>
      </w:r>
      <w:r w:rsidR="00F266BA">
        <w:t>配置</w:t>
      </w:r>
      <w:r w:rsidR="00F266BA">
        <w:t>Ant</w:t>
      </w:r>
      <w:r w:rsidR="00F266BA">
        <w:t>和</w:t>
      </w:r>
      <w:proofErr w:type="spellStart"/>
      <w:r w:rsidR="00F266BA">
        <w:t>JUnit</w:t>
      </w:r>
      <w:proofErr w:type="spellEnd"/>
      <w:r w:rsidR="00F266BA">
        <w:t>时</w:t>
      </w:r>
      <w:r w:rsidR="00314FE8">
        <w:t>需要</w:t>
      </w:r>
      <w:r w:rsidR="00D56114">
        <w:t>修改</w:t>
      </w:r>
      <w:r w:rsidR="00715336">
        <w:t>环境变量</w:t>
      </w:r>
      <w:r w:rsidR="00314FE8">
        <w:t>，</w:t>
      </w:r>
      <w:r w:rsidR="00715336">
        <w:t>会</w:t>
      </w:r>
      <w:r w:rsidR="00715336">
        <w:rPr>
          <w:rFonts w:hint="eastAsia"/>
        </w:rPr>
        <w:t>涉及</w:t>
      </w:r>
      <w:r w:rsidR="00715336">
        <w:t>到</w:t>
      </w:r>
      <w:r w:rsidR="008A0296">
        <w:t>JDK</w:t>
      </w:r>
      <w:r w:rsidR="00715336">
        <w:t>目录</w:t>
      </w:r>
      <w:r w:rsidR="00B62C8D">
        <w:t>。</w:t>
      </w:r>
    </w:p>
    <w:p w14:paraId="535CC55B" w14:textId="737C3FA8" w:rsidR="00B62C8D" w:rsidRDefault="00B62C8D" w:rsidP="00B62C8D">
      <w:pPr>
        <w:pStyle w:val="afa"/>
        <w:numPr>
          <w:ilvl w:val="0"/>
          <w:numId w:val="17"/>
        </w:numPr>
        <w:tabs>
          <w:tab w:val="left" w:pos="3960"/>
          <w:tab w:val="center" w:pos="5219"/>
        </w:tabs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首先，</w:t>
      </w:r>
      <w:r>
        <w:rPr>
          <w:rFonts w:hint="eastAsia"/>
          <w:sz w:val="21"/>
          <w:szCs w:val="21"/>
          <w:lang w:val="en-US"/>
        </w:rPr>
        <w:t>我</w:t>
      </w:r>
      <w:r w:rsidR="009E7D17">
        <w:rPr>
          <w:sz w:val="21"/>
          <w:szCs w:val="21"/>
          <w:lang w:val="en-US"/>
        </w:rPr>
        <w:t>要先检查是否成功安装了</w:t>
      </w:r>
      <w:r w:rsidR="009E7D17">
        <w:rPr>
          <w:sz w:val="21"/>
          <w:szCs w:val="21"/>
          <w:lang w:val="en-US"/>
        </w:rPr>
        <w:t>JAVA</w:t>
      </w:r>
      <w:r w:rsidR="009E7D17">
        <w:rPr>
          <w:sz w:val="21"/>
          <w:szCs w:val="21"/>
          <w:lang w:val="en-US"/>
        </w:rPr>
        <w:t>。</w:t>
      </w:r>
    </w:p>
    <w:p w14:paraId="00A30273" w14:textId="363AC7E0" w:rsidR="009E7D17" w:rsidRPr="009E7D17" w:rsidRDefault="009E7D17" w:rsidP="009E7D17">
      <w:pPr>
        <w:tabs>
          <w:tab w:val="left" w:pos="3960"/>
          <w:tab w:val="center" w:pos="5219"/>
        </w:tabs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0812A61C" wp14:editId="38365244">
            <wp:extent cx="6463665" cy="11677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5-08-19 下午3.21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25F7" w14:textId="027555DF" w:rsidR="009E7D17" w:rsidRDefault="00064C67" w:rsidP="00B62C8D">
      <w:pPr>
        <w:pStyle w:val="afa"/>
        <w:numPr>
          <w:ilvl w:val="0"/>
          <w:numId w:val="17"/>
        </w:numPr>
        <w:tabs>
          <w:tab w:val="left" w:pos="3960"/>
          <w:tab w:val="center" w:pos="5219"/>
        </w:tabs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安装成功，</w:t>
      </w:r>
      <w:r w:rsidR="009E7D17">
        <w:rPr>
          <w:sz w:val="21"/>
          <w:szCs w:val="21"/>
          <w:lang w:val="en-US"/>
        </w:rPr>
        <w:t>接着，</w:t>
      </w:r>
      <w:r w:rsidR="009E7D17">
        <w:rPr>
          <w:rFonts w:hint="eastAsia"/>
          <w:sz w:val="21"/>
          <w:szCs w:val="21"/>
          <w:lang w:val="en-US"/>
        </w:rPr>
        <w:t>用</w:t>
      </w:r>
      <w:proofErr w:type="spellStart"/>
      <w:r w:rsidR="009E7D17">
        <w:rPr>
          <w:sz w:val="21"/>
          <w:szCs w:val="21"/>
          <w:lang w:val="en-US"/>
        </w:rPr>
        <w:t>whereis</w:t>
      </w:r>
      <w:proofErr w:type="spellEnd"/>
      <w:r w:rsidR="009E7D17">
        <w:rPr>
          <w:sz w:val="21"/>
          <w:szCs w:val="21"/>
          <w:lang w:val="en-US"/>
        </w:rPr>
        <w:t>命令查看</w:t>
      </w:r>
      <w:r w:rsidR="009E7D17">
        <w:rPr>
          <w:sz w:val="21"/>
          <w:szCs w:val="21"/>
          <w:lang w:val="en-US"/>
        </w:rPr>
        <w:t>JAVA</w:t>
      </w:r>
      <w:r w:rsidR="009E7D17">
        <w:rPr>
          <w:rFonts w:hint="eastAsia"/>
          <w:sz w:val="21"/>
          <w:szCs w:val="21"/>
          <w:lang w:val="en-US"/>
        </w:rPr>
        <w:t>文件</w:t>
      </w:r>
      <w:r w:rsidR="009E7D17">
        <w:rPr>
          <w:sz w:val="21"/>
          <w:szCs w:val="21"/>
          <w:lang w:val="en-US"/>
        </w:rPr>
        <w:t>目录。</w:t>
      </w:r>
    </w:p>
    <w:p w14:paraId="0B4CC7A0" w14:textId="2CF98F13" w:rsidR="009E7D17" w:rsidRPr="009E7D17" w:rsidRDefault="009E7D17" w:rsidP="009E7D17">
      <w:pPr>
        <w:tabs>
          <w:tab w:val="left" w:pos="3960"/>
          <w:tab w:val="center" w:pos="5219"/>
        </w:tabs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7CF29ED8" wp14:editId="2C99D567">
            <wp:extent cx="6463665" cy="7391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5-08-19 下午3.23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356C" w14:textId="11BCDA82" w:rsidR="009E7D17" w:rsidRDefault="009E7D17" w:rsidP="009E7D17">
      <w:pPr>
        <w:pStyle w:val="afa"/>
        <w:numPr>
          <w:ilvl w:val="0"/>
          <w:numId w:val="17"/>
        </w:numPr>
        <w:tabs>
          <w:tab w:val="left" w:pos="3960"/>
          <w:tab w:val="center" w:pos="5219"/>
        </w:tabs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进入</w:t>
      </w:r>
      <w:r>
        <w:rPr>
          <w:sz w:val="21"/>
          <w:szCs w:val="21"/>
          <w:lang w:val="en-US"/>
        </w:rPr>
        <w:t xml:space="preserve"> /</w:t>
      </w:r>
      <w:proofErr w:type="spellStart"/>
      <w:r>
        <w:rPr>
          <w:sz w:val="21"/>
          <w:szCs w:val="21"/>
          <w:lang w:val="en-US"/>
        </w:rPr>
        <w:t>usr</w:t>
      </w:r>
      <w:proofErr w:type="spellEnd"/>
      <w:r>
        <w:rPr>
          <w:sz w:val="21"/>
          <w:szCs w:val="21"/>
          <w:lang w:val="en-US"/>
        </w:rPr>
        <w:t xml:space="preserve">/bin </w:t>
      </w:r>
      <w:r>
        <w:rPr>
          <w:sz w:val="21"/>
          <w:szCs w:val="21"/>
          <w:lang w:val="en-US"/>
        </w:rPr>
        <w:t>目录，</w:t>
      </w:r>
      <w:r>
        <w:rPr>
          <w:rFonts w:hint="eastAsia"/>
          <w:sz w:val="21"/>
          <w:szCs w:val="21"/>
          <w:lang w:val="en-US"/>
        </w:rPr>
        <w:t>查看</w:t>
      </w:r>
      <w:r>
        <w:rPr>
          <w:sz w:val="21"/>
          <w:szCs w:val="21"/>
          <w:lang w:val="en-US"/>
        </w:rPr>
        <w:t>java</w:t>
      </w:r>
      <w:r>
        <w:rPr>
          <w:sz w:val="21"/>
          <w:szCs w:val="21"/>
          <w:lang w:val="en-US"/>
        </w:rPr>
        <w:t>文件夹的信息。</w:t>
      </w:r>
    </w:p>
    <w:p w14:paraId="40132677" w14:textId="449C7E7D" w:rsidR="009E7D17" w:rsidRPr="009E7D17" w:rsidRDefault="009E7D17" w:rsidP="009E7D17">
      <w:pPr>
        <w:tabs>
          <w:tab w:val="left" w:pos="3960"/>
          <w:tab w:val="center" w:pos="5219"/>
        </w:tabs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42AD570E" wp14:editId="0FE87880">
            <wp:extent cx="6463665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5-08-19 下午3.24.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75E9" w14:textId="33CACC35" w:rsidR="009E7D17" w:rsidRDefault="006A058E" w:rsidP="009E7D17">
      <w:pPr>
        <w:pStyle w:val="afa"/>
        <w:numPr>
          <w:ilvl w:val="0"/>
          <w:numId w:val="17"/>
        </w:numPr>
        <w:tabs>
          <w:tab w:val="left" w:pos="3960"/>
          <w:tab w:val="center" w:pos="5219"/>
        </w:tabs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发现该文件夹存在映射，</w:t>
      </w:r>
      <w:r>
        <w:rPr>
          <w:rFonts w:hint="eastAsia"/>
          <w:sz w:val="21"/>
          <w:szCs w:val="21"/>
          <w:lang w:val="en-US"/>
        </w:rPr>
        <w:t>实际</w:t>
      </w:r>
      <w:r>
        <w:rPr>
          <w:sz w:val="21"/>
          <w:szCs w:val="21"/>
          <w:lang w:val="en-US"/>
        </w:rPr>
        <w:t>文件</w:t>
      </w:r>
      <w:r>
        <w:rPr>
          <w:rFonts w:hint="eastAsia"/>
          <w:sz w:val="21"/>
          <w:szCs w:val="21"/>
          <w:lang w:val="en-US"/>
        </w:rPr>
        <w:t>在</w:t>
      </w:r>
      <w:r w:rsidR="000B6306">
        <w:rPr>
          <w:sz w:val="21"/>
          <w:szCs w:val="21"/>
          <w:lang w:val="en-US"/>
        </w:rPr>
        <w:t>——</w:t>
      </w:r>
      <w:r w:rsidR="002A5C00">
        <w:rPr>
          <w:sz w:val="21"/>
          <w:szCs w:val="21"/>
          <w:lang w:val="en-US"/>
        </w:rPr>
        <w:t>［</w:t>
      </w:r>
      <w:r w:rsidR="002A5C00" w:rsidRPr="002A5C00">
        <w:rPr>
          <w:sz w:val="21"/>
          <w:szCs w:val="21"/>
          <w:lang w:val="en-US"/>
        </w:rPr>
        <w:t>/System/Library/Frameworks/JavaVM.framework/Versions/Current/Commands/</w:t>
      </w:r>
      <w:r w:rsidR="00355438">
        <w:rPr>
          <w:sz w:val="21"/>
          <w:szCs w:val="21"/>
          <w:lang w:val="en-US"/>
        </w:rPr>
        <w:t>］</w:t>
      </w:r>
    </w:p>
    <w:p w14:paraId="132AA61B" w14:textId="51523AAF" w:rsidR="007B426C" w:rsidRPr="000B6306" w:rsidRDefault="000B6306" w:rsidP="007B426C">
      <w:pPr>
        <w:pStyle w:val="afa"/>
        <w:numPr>
          <w:ilvl w:val="0"/>
          <w:numId w:val="17"/>
        </w:numPr>
        <w:tabs>
          <w:tab w:val="left" w:pos="3960"/>
          <w:tab w:val="center" w:pos="5219"/>
        </w:tabs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Commands</w:t>
      </w:r>
      <w:r>
        <w:rPr>
          <w:sz w:val="21"/>
          <w:szCs w:val="21"/>
          <w:lang w:val="en-US"/>
        </w:rPr>
        <w:t>目录下存在</w:t>
      </w:r>
      <w:r>
        <w:rPr>
          <w:sz w:val="21"/>
          <w:szCs w:val="21"/>
          <w:lang w:val="en-US"/>
        </w:rPr>
        <w:t>java</w:t>
      </w:r>
      <w:r>
        <w:rPr>
          <w:sz w:val="21"/>
          <w:szCs w:val="21"/>
          <w:lang w:val="en-US"/>
        </w:rPr>
        <w:t>可执行文件，</w:t>
      </w:r>
      <w:r>
        <w:rPr>
          <w:rFonts w:hint="eastAsia"/>
          <w:sz w:val="21"/>
          <w:szCs w:val="21"/>
          <w:lang w:val="en-US"/>
        </w:rPr>
        <w:t>但其实</w:t>
      </w:r>
      <w:r>
        <w:rPr>
          <w:sz w:val="21"/>
          <w:szCs w:val="21"/>
          <w:lang w:val="en-US"/>
        </w:rPr>
        <w:t>该文件</w:t>
      </w:r>
      <w:r>
        <w:rPr>
          <w:rFonts w:hint="eastAsia"/>
          <w:sz w:val="21"/>
          <w:szCs w:val="21"/>
          <w:lang w:val="en-US"/>
        </w:rPr>
        <w:t>只是</w:t>
      </w:r>
      <w:r>
        <w:rPr>
          <w:sz w:val="21"/>
          <w:szCs w:val="21"/>
          <w:lang w:val="en-US"/>
        </w:rPr>
        <w:t>调用了真正目录下的</w:t>
      </w:r>
      <w:r>
        <w:rPr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文件</w:t>
      </w:r>
      <w:r>
        <w:rPr>
          <w:sz w:val="21"/>
          <w:szCs w:val="21"/>
          <w:lang w:val="en-US"/>
        </w:rPr>
        <w:t>——</w:t>
      </w:r>
      <w:r>
        <w:rPr>
          <w:sz w:val="21"/>
          <w:szCs w:val="21"/>
          <w:lang w:val="en-US"/>
        </w:rPr>
        <w:t>［</w:t>
      </w:r>
      <w:r w:rsidRPr="000B6306">
        <w:rPr>
          <w:sz w:val="21"/>
          <w:szCs w:val="21"/>
          <w:lang w:val="en-US"/>
        </w:rPr>
        <w:t>/Library/Java/JavaVirtualMachines/jdk1.8.0_25.jdk/Contents/Home/bin</w:t>
      </w:r>
      <w:r w:rsidR="000C58DC">
        <w:rPr>
          <w:sz w:val="21"/>
          <w:szCs w:val="21"/>
          <w:lang w:val="en-US"/>
        </w:rPr>
        <w:t>/java</w:t>
      </w:r>
      <w:r>
        <w:rPr>
          <w:sz w:val="21"/>
          <w:szCs w:val="21"/>
          <w:lang w:val="en-US"/>
        </w:rPr>
        <w:t>］</w:t>
      </w:r>
    </w:p>
    <w:p w14:paraId="7FC9489F" w14:textId="1C377555" w:rsidR="008A0296" w:rsidRDefault="00A776DD" w:rsidP="00A776DD">
      <w:pPr>
        <w:pStyle w:val="afa"/>
        <w:tabs>
          <w:tab w:val="left" w:pos="3960"/>
          <w:tab w:val="center" w:pos="5219"/>
        </w:tabs>
        <w:ind w:left="480" w:firstLineChars="0" w:firstLine="0"/>
      </w:pPr>
      <w:r>
        <w:t xml:space="preserve">    </w:t>
      </w:r>
      <w:r>
        <w:t>挺神奇的，</w:t>
      </w:r>
      <w:r>
        <w:rPr>
          <w:rFonts w:hint="eastAsia"/>
        </w:rPr>
        <w:t>兜兜转转</w:t>
      </w:r>
      <w:r>
        <w:t>才找到真正的</w:t>
      </w:r>
      <w:r>
        <w:t>JAVA</w:t>
      </w:r>
      <w:r>
        <w:t>文件目录。（参考</w:t>
      </w:r>
      <w:r w:rsidR="009F2007">
        <w:rPr>
          <w:rFonts w:hint="eastAsia"/>
        </w:rPr>
        <w:t>自</w:t>
      </w:r>
      <w:r w:rsidR="009F2007">
        <w:t>：</w:t>
      </w:r>
      <w:hyperlink r:id="rId13" w:history="1">
        <w:r w:rsidR="009F2007" w:rsidRPr="009F2007">
          <w:rPr>
            <w:rStyle w:val="af9"/>
          </w:rPr>
          <w:t>Macintosh</w:t>
        </w:r>
      </w:hyperlink>
      <w:r>
        <w:t>）</w:t>
      </w:r>
    </w:p>
    <w:p w14:paraId="169CF747" w14:textId="77777777" w:rsidR="008A0296" w:rsidRDefault="008A0296">
      <w:r>
        <w:br w:type="page"/>
      </w:r>
    </w:p>
    <w:p w14:paraId="4D9933BE" w14:textId="7CB635B7" w:rsidR="007D6E6E" w:rsidRDefault="00FA63D5" w:rsidP="00172E60">
      <w:pPr>
        <w:pStyle w:val="afa"/>
        <w:tabs>
          <w:tab w:val="left" w:pos="3960"/>
          <w:tab w:val="center" w:pos="5219"/>
        </w:tabs>
        <w:spacing w:after="0"/>
        <w:ind w:left="480" w:firstLineChars="0" w:firstLine="260"/>
        <w:rPr>
          <w:lang w:val="en-US"/>
        </w:rPr>
      </w:pPr>
      <w:r>
        <w:lastRenderedPageBreak/>
        <w:t>至于</w:t>
      </w:r>
      <w:r>
        <w:t>JAVA</w:t>
      </w:r>
      <w:r>
        <w:t>语法方面，</w:t>
      </w:r>
      <w:r>
        <w:rPr>
          <w:rFonts w:hint="eastAsia"/>
        </w:rPr>
        <w:t>由于</w:t>
      </w:r>
      <w:r>
        <w:t>之前</w:t>
      </w:r>
      <w:r>
        <w:rPr>
          <w:rFonts w:hint="eastAsia"/>
        </w:rPr>
        <w:t>参加比赛</w:t>
      </w:r>
      <w:r>
        <w:t>的缘故，</w:t>
      </w:r>
      <w:r>
        <w:rPr>
          <w:rFonts w:hint="eastAsia"/>
        </w:rPr>
        <w:t>也</w:t>
      </w:r>
      <w:r>
        <w:t>稍微地提早接触了</w:t>
      </w:r>
      <w:r>
        <w:t>JAVA</w:t>
      </w:r>
      <w:r>
        <w:t>语言，</w:t>
      </w:r>
      <w:r w:rsidR="00314B18">
        <w:rPr>
          <w:lang w:val="en-US"/>
        </w:rPr>
        <w:t>所以一些基本的语法自己还是掌握了的，记得一开始学的时候，我惊讶地发现</w:t>
      </w:r>
      <w:r w:rsidR="00314B18">
        <w:rPr>
          <w:lang w:val="en-US"/>
        </w:rPr>
        <w:t>Java</w:t>
      </w:r>
      <w:r w:rsidR="00314B18">
        <w:rPr>
          <w:lang w:val="en-US"/>
        </w:rPr>
        <w:t>很多地方都和</w:t>
      </w:r>
      <w:r w:rsidR="00314B18">
        <w:rPr>
          <w:lang w:val="en-US"/>
        </w:rPr>
        <w:t>C++</w:t>
      </w:r>
      <w:r w:rsidR="00314B18">
        <w:rPr>
          <w:lang w:val="en-US"/>
        </w:rPr>
        <w:t>语法是一样的，</w:t>
      </w:r>
      <w:r w:rsidR="00240A79">
        <w:rPr>
          <w:rFonts w:hint="eastAsia"/>
          <w:lang w:val="en-US"/>
        </w:rPr>
        <w:t>并且</w:t>
      </w:r>
      <w:r w:rsidR="00314B18">
        <w:rPr>
          <w:lang w:val="en-US"/>
        </w:rPr>
        <w:t>能体现面相对象的</w:t>
      </w:r>
      <w:r w:rsidR="00314B18">
        <w:rPr>
          <w:rFonts w:hint="eastAsia"/>
          <w:lang w:val="en-US"/>
        </w:rPr>
        <w:t>思想</w:t>
      </w:r>
      <w:r w:rsidR="00314B18">
        <w:rPr>
          <w:lang w:val="en-US"/>
        </w:rPr>
        <w:t>（</w:t>
      </w:r>
      <w:r w:rsidR="00314B18">
        <w:rPr>
          <w:lang w:val="en-US"/>
        </w:rPr>
        <w:t>C++</w:t>
      </w:r>
      <w:r w:rsidR="00314B18">
        <w:rPr>
          <w:lang w:val="en-US"/>
        </w:rPr>
        <w:t>不一定是面</w:t>
      </w:r>
      <w:r w:rsidR="00314B18">
        <w:rPr>
          <w:rFonts w:hint="eastAsia"/>
          <w:lang w:val="en-US"/>
        </w:rPr>
        <w:t>向对象</w:t>
      </w:r>
      <w:r w:rsidR="00314B18">
        <w:rPr>
          <w:lang w:val="en-US"/>
        </w:rPr>
        <w:t>，</w:t>
      </w:r>
      <w:r w:rsidR="00314B18">
        <w:rPr>
          <w:rFonts w:hint="eastAsia"/>
          <w:lang w:val="en-US"/>
        </w:rPr>
        <w:t>Java</w:t>
      </w:r>
      <w:r w:rsidR="00314B18">
        <w:rPr>
          <w:rFonts w:hint="eastAsia"/>
          <w:lang w:val="en-US"/>
        </w:rPr>
        <w:t>纯粹</w:t>
      </w:r>
      <w:r w:rsidR="00314B18">
        <w:rPr>
          <w:lang w:val="en-US"/>
        </w:rPr>
        <w:t>面向对象）。</w:t>
      </w:r>
      <w:r w:rsidR="003052EC">
        <w:rPr>
          <w:lang w:val="en-US"/>
        </w:rPr>
        <w:t>但用</w:t>
      </w:r>
      <w:r w:rsidR="003052EC">
        <w:rPr>
          <w:lang w:val="en-US"/>
        </w:rPr>
        <w:t>Java</w:t>
      </w:r>
      <w:r w:rsidR="003052EC">
        <w:rPr>
          <w:lang w:val="en-US"/>
        </w:rPr>
        <w:t>编码一段时间后，</w:t>
      </w:r>
      <w:r w:rsidR="003052EC">
        <w:rPr>
          <w:rFonts w:hint="eastAsia"/>
          <w:lang w:val="en-US"/>
        </w:rPr>
        <w:t>还是</w:t>
      </w:r>
      <w:r w:rsidR="003052EC">
        <w:rPr>
          <w:lang w:val="en-US"/>
        </w:rPr>
        <w:t>发现有不少区别的，</w:t>
      </w:r>
      <w:r w:rsidR="003052EC">
        <w:rPr>
          <w:rFonts w:hint="eastAsia"/>
          <w:lang w:val="en-US"/>
        </w:rPr>
        <w:t>譬如说</w:t>
      </w:r>
      <w:r w:rsidR="006069EB">
        <w:rPr>
          <w:lang w:val="en-US"/>
        </w:rPr>
        <w:t>，</w:t>
      </w:r>
      <w:r w:rsidR="006069EB">
        <w:rPr>
          <w:rFonts w:hint="eastAsia"/>
          <w:lang w:val="en-US"/>
        </w:rPr>
        <w:t>Java</w:t>
      </w:r>
      <w:r w:rsidR="006069EB">
        <w:rPr>
          <w:rFonts w:hint="eastAsia"/>
          <w:lang w:val="en-US"/>
        </w:rPr>
        <w:t>由于</w:t>
      </w:r>
      <w:r w:rsidR="006069EB">
        <w:rPr>
          <w:lang w:val="en-US"/>
        </w:rPr>
        <w:t>安全的考虑，</w:t>
      </w:r>
      <w:r w:rsidR="006069EB">
        <w:rPr>
          <w:rFonts w:hint="eastAsia"/>
          <w:lang w:val="en-US"/>
        </w:rPr>
        <w:t>不</w:t>
      </w:r>
      <w:r w:rsidR="00A80228">
        <w:rPr>
          <w:lang w:val="en-US"/>
        </w:rPr>
        <w:t>再</w:t>
      </w:r>
      <w:r w:rsidR="006069EB">
        <w:rPr>
          <w:rFonts w:hint="eastAsia"/>
          <w:lang w:val="en-US"/>
        </w:rPr>
        <w:t>支持</w:t>
      </w:r>
      <w:r w:rsidR="00A80228">
        <w:rPr>
          <w:lang w:val="en-US"/>
        </w:rPr>
        <w:t>在</w:t>
      </w:r>
      <w:r w:rsidR="00A80228">
        <w:rPr>
          <w:lang w:val="en-US"/>
        </w:rPr>
        <w:t>C++</w:t>
      </w:r>
      <w:r w:rsidR="00A80228">
        <w:rPr>
          <w:lang w:val="en-US"/>
        </w:rPr>
        <w:t>中灵活性很强的</w:t>
      </w:r>
      <w:r w:rsidR="006069EB">
        <w:rPr>
          <w:lang w:val="en-US"/>
        </w:rPr>
        <w:t>指针操作；</w:t>
      </w:r>
      <w:r w:rsidR="00483C16">
        <w:rPr>
          <w:lang w:val="en-US"/>
        </w:rPr>
        <w:t>由于要体现</w:t>
      </w:r>
      <w:r w:rsidR="00483C16">
        <w:rPr>
          <w:rFonts w:hint="eastAsia"/>
          <w:lang w:val="en-US"/>
        </w:rPr>
        <w:t>完全</w:t>
      </w:r>
      <w:r w:rsidR="00483C16">
        <w:rPr>
          <w:lang w:val="en-US"/>
        </w:rPr>
        <w:t>的面相对象编程，</w:t>
      </w:r>
      <w:r w:rsidR="00483C16">
        <w:rPr>
          <w:lang w:val="en-US"/>
        </w:rPr>
        <w:t>Java</w:t>
      </w:r>
      <w:r w:rsidR="00483C16">
        <w:rPr>
          <w:lang w:val="en-US"/>
        </w:rPr>
        <w:t>不能在所有</w:t>
      </w:r>
      <w:r w:rsidR="00483C16">
        <w:rPr>
          <w:rFonts w:hint="eastAsia"/>
          <w:lang w:val="en-US"/>
        </w:rPr>
        <w:t>类</w:t>
      </w:r>
      <w:r w:rsidR="00483C16">
        <w:rPr>
          <w:lang w:val="en-US"/>
        </w:rPr>
        <w:t>之外定义全局</w:t>
      </w:r>
      <w:r w:rsidR="00483C16">
        <w:rPr>
          <w:rFonts w:hint="eastAsia"/>
          <w:lang w:val="en-US"/>
        </w:rPr>
        <w:t>变量</w:t>
      </w:r>
      <w:r w:rsidR="00EC08CD">
        <w:rPr>
          <w:lang w:val="en-US"/>
        </w:rPr>
        <w:t>，</w:t>
      </w:r>
      <w:r w:rsidR="00EC08CD">
        <w:rPr>
          <w:rFonts w:hint="eastAsia"/>
          <w:lang w:val="en-US"/>
        </w:rPr>
        <w:t>只能</w:t>
      </w:r>
      <w:r w:rsidR="00EC08CD">
        <w:rPr>
          <w:lang w:val="en-US"/>
        </w:rPr>
        <w:t>在</w:t>
      </w:r>
      <w:r w:rsidR="00E25BC8">
        <w:rPr>
          <w:rFonts w:hint="eastAsia"/>
          <w:lang w:val="en-US"/>
        </w:rPr>
        <w:t>在某个类中定义一种公用静态的变量来实现</w:t>
      </w:r>
      <w:r w:rsidR="00EC08CD" w:rsidRPr="00EC08CD">
        <w:rPr>
          <w:rFonts w:hint="eastAsia"/>
          <w:lang w:val="en-US"/>
        </w:rPr>
        <w:t>全局变量的功能</w:t>
      </w:r>
      <w:r w:rsidR="00EC08CD" w:rsidRPr="00EC08CD">
        <w:rPr>
          <w:rFonts w:hint="eastAsia"/>
          <w:lang w:val="en-US"/>
        </w:rPr>
        <w:t>.</w:t>
      </w:r>
      <w:r w:rsidR="00786720">
        <w:rPr>
          <w:lang w:val="en-US"/>
        </w:rPr>
        <w:t>；</w:t>
      </w:r>
      <w:r w:rsidR="00786720">
        <w:rPr>
          <w:rFonts w:hint="eastAsia"/>
          <w:lang w:val="en-US"/>
        </w:rPr>
        <w:t>出于</w:t>
      </w:r>
      <w:r w:rsidR="00786720">
        <w:rPr>
          <w:lang w:val="en-US"/>
        </w:rPr>
        <w:t>提高可读性的目的，</w:t>
      </w:r>
      <w:r w:rsidR="00786720">
        <w:rPr>
          <w:rFonts w:hint="eastAsia"/>
          <w:lang w:val="en-US"/>
        </w:rPr>
        <w:t>不再</w:t>
      </w:r>
      <w:r w:rsidR="00786720">
        <w:rPr>
          <w:lang w:val="en-US"/>
        </w:rPr>
        <w:t>支持头文件；为了便于维护代码，也不支持头文件</w:t>
      </w:r>
      <w:r w:rsidR="00172E60">
        <w:rPr>
          <w:lang w:val="en-US"/>
        </w:rPr>
        <w:t>……</w:t>
      </w:r>
    </w:p>
    <w:p w14:paraId="56DDE9AF" w14:textId="38E63ED8" w:rsidR="00EE2477" w:rsidRDefault="00BE5152" w:rsidP="00F60849">
      <w:pPr>
        <w:pStyle w:val="afa"/>
        <w:tabs>
          <w:tab w:val="left" w:pos="3960"/>
          <w:tab w:val="center" w:pos="5219"/>
        </w:tabs>
        <w:spacing w:after="120"/>
        <w:ind w:left="480" w:firstLineChars="0" w:firstLine="260"/>
        <w:rPr>
          <w:lang w:val="en-US"/>
        </w:rPr>
      </w:pPr>
      <w:r>
        <w:rPr>
          <w:lang w:val="en-US"/>
        </w:rPr>
        <w:t>其实深究一下，</w:t>
      </w:r>
      <w:r>
        <w:rPr>
          <w:rFonts w:hint="eastAsia"/>
          <w:lang w:val="en-US"/>
        </w:rPr>
        <w:t>还是</w:t>
      </w:r>
      <w:r>
        <w:rPr>
          <w:lang w:val="en-US"/>
        </w:rPr>
        <w:t>可以发现不少区别的。</w:t>
      </w:r>
      <w:r w:rsidR="009904B5">
        <w:rPr>
          <w:lang w:val="en-US"/>
        </w:rPr>
        <w:t>尽管之前已经写了一些</w:t>
      </w:r>
      <w:r w:rsidR="009904B5">
        <w:rPr>
          <w:lang w:val="en-US"/>
        </w:rPr>
        <w:t>Java</w:t>
      </w:r>
      <w:r w:rsidR="009904B5">
        <w:rPr>
          <w:lang w:val="en-US"/>
        </w:rPr>
        <w:t>代码，</w:t>
      </w:r>
      <w:r w:rsidR="009904B5">
        <w:rPr>
          <w:rFonts w:hint="eastAsia"/>
          <w:lang w:val="en-US"/>
        </w:rPr>
        <w:t>但</w:t>
      </w:r>
      <w:r w:rsidR="009904B5">
        <w:rPr>
          <w:lang w:val="en-US"/>
        </w:rPr>
        <w:t>我觉得还是有不少知识要学的，</w:t>
      </w:r>
      <w:r w:rsidR="006847E4">
        <w:rPr>
          <w:lang w:val="en-US"/>
        </w:rPr>
        <w:t>幸好，</w:t>
      </w:r>
      <w:r w:rsidR="009E484B">
        <w:rPr>
          <w:lang w:val="en-US"/>
        </w:rPr>
        <w:t>自己</w:t>
      </w:r>
      <w:r w:rsidR="006847E4">
        <w:rPr>
          <w:rFonts w:hint="eastAsia"/>
          <w:lang w:val="en-US"/>
        </w:rPr>
        <w:t>可以</w:t>
      </w:r>
      <w:r w:rsidR="006847E4">
        <w:rPr>
          <w:lang w:val="en-US"/>
        </w:rPr>
        <w:t>通过这一次实训加深对</w:t>
      </w:r>
      <w:r w:rsidR="006847E4">
        <w:rPr>
          <w:lang w:val="en-US"/>
        </w:rPr>
        <w:t>Java</w:t>
      </w:r>
      <w:r w:rsidR="006847E4">
        <w:rPr>
          <w:lang w:val="en-US"/>
        </w:rPr>
        <w:t>这一门编程语言的了解。</w:t>
      </w:r>
    </w:p>
    <w:p w14:paraId="21D18059" w14:textId="63B074AA" w:rsidR="00283DFE" w:rsidRDefault="00283DFE" w:rsidP="007D6E6E">
      <w:pPr>
        <w:pStyle w:val="afa"/>
        <w:tabs>
          <w:tab w:val="left" w:pos="3960"/>
          <w:tab w:val="center" w:pos="5219"/>
        </w:tabs>
        <w:ind w:left="480" w:firstLineChars="0" w:firstLine="260"/>
        <w:rPr>
          <w:lang w:val="en-US"/>
        </w:rPr>
      </w:pPr>
      <w:r>
        <w:rPr>
          <w:lang w:val="en-US"/>
        </w:rPr>
        <w:t>第一天实训</w:t>
      </w:r>
      <w:r w:rsidR="00AB6991">
        <w:rPr>
          <w:lang w:val="en-US"/>
        </w:rPr>
        <w:t>，</w:t>
      </w:r>
      <w:r w:rsidR="00AB6991">
        <w:rPr>
          <w:rFonts w:hint="eastAsia"/>
          <w:lang w:val="en-US"/>
        </w:rPr>
        <w:t>题目</w:t>
      </w:r>
      <w:r w:rsidR="00AB6991">
        <w:rPr>
          <w:lang w:val="en-US"/>
        </w:rPr>
        <w:t>便</w:t>
      </w:r>
      <w:r>
        <w:rPr>
          <w:lang w:val="en-US"/>
        </w:rPr>
        <w:t>就要求我们写一个</w:t>
      </w:r>
      <w:r>
        <w:rPr>
          <w:lang w:val="en-US"/>
        </w:rPr>
        <w:t>Java</w:t>
      </w:r>
      <w:r>
        <w:rPr>
          <w:lang w:val="en-US"/>
        </w:rPr>
        <w:t>计算器程序，</w:t>
      </w:r>
      <w:r w:rsidR="00AB6991">
        <w:rPr>
          <w:rFonts w:hint="eastAsia"/>
          <w:lang w:val="en-US"/>
        </w:rPr>
        <w:t>计算器</w:t>
      </w:r>
      <w:r w:rsidR="00AB6991">
        <w:rPr>
          <w:lang w:val="en-US"/>
        </w:rPr>
        <w:t>看似简单，</w:t>
      </w:r>
      <w:r w:rsidR="00AB6991">
        <w:rPr>
          <w:rFonts w:hint="eastAsia"/>
          <w:lang w:val="en-US"/>
        </w:rPr>
        <w:t>逻辑性</w:t>
      </w:r>
      <w:r w:rsidR="005F6873">
        <w:rPr>
          <w:lang w:val="en-US"/>
        </w:rPr>
        <w:t>不</w:t>
      </w:r>
      <w:r w:rsidR="005F6873">
        <w:rPr>
          <w:rFonts w:hint="eastAsia"/>
          <w:lang w:val="en-US"/>
        </w:rPr>
        <w:t>太</w:t>
      </w:r>
      <w:r w:rsidR="005F6873">
        <w:rPr>
          <w:lang w:val="en-US"/>
        </w:rPr>
        <w:t>复杂</w:t>
      </w:r>
      <w:r w:rsidR="00AB6991">
        <w:rPr>
          <w:lang w:val="en-US"/>
        </w:rPr>
        <w:t>，但</w:t>
      </w:r>
      <w:r w:rsidR="00AB6991">
        <w:rPr>
          <w:rFonts w:hint="eastAsia"/>
          <w:lang w:val="en-US"/>
        </w:rPr>
        <w:t>其实</w:t>
      </w:r>
      <w:r w:rsidR="00AB6991">
        <w:rPr>
          <w:lang w:val="en-US"/>
        </w:rPr>
        <w:t>难点在于</w:t>
      </w:r>
      <w:r w:rsidR="00AB6991">
        <w:rPr>
          <w:lang w:val="en-US"/>
        </w:rPr>
        <w:t>GUI</w:t>
      </w:r>
      <w:r w:rsidR="00AB6991">
        <w:rPr>
          <w:lang w:val="en-US"/>
        </w:rPr>
        <w:t>界面</w:t>
      </w:r>
      <w:r w:rsidR="005F6873">
        <w:rPr>
          <w:lang w:val="en-US"/>
        </w:rPr>
        <w:t>，</w:t>
      </w:r>
      <w:r w:rsidR="005F6873">
        <w:rPr>
          <w:rFonts w:hint="eastAsia"/>
          <w:lang w:val="en-US"/>
        </w:rPr>
        <w:t>一开始</w:t>
      </w:r>
      <w:r w:rsidR="005F6873">
        <w:rPr>
          <w:lang w:val="en-US"/>
        </w:rPr>
        <w:t>我看着这计算器示例图片，觉得有点不可思议</w:t>
      </w:r>
      <w:r w:rsidR="00C43990">
        <w:rPr>
          <w:lang w:val="en-US"/>
        </w:rPr>
        <w:t>，</w:t>
      </w:r>
      <w:r w:rsidR="00FC2101">
        <w:rPr>
          <w:lang w:val="en-US"/>
        </w:rPr>
        <w:t>不太</w:t>
      </w:r>
      <w:r w:rsidR="00FC2101">
        <w:rPr>
          <w:rFonts w:hint="eastAsia"/>
          <w:lang w:val="en-US"/>
        </w:rPr>
        <w:t>明白</w:t>
      </w:r>
      <w:r w:rsidR="00FC2101">
        <w:rPr>
          <w:lang w:val="en-US"/>
        </w:rPr>
        <w:t>这界面究竟在</w:t>
      </w:r>
      <w:r w:rsidR="00FC2101">
        <w:rPr>
          <w:rFonts w:hint="eastAsia"/>
          <w:lang w:val="en-US"/>
        </w:rPr>
        <w:t>Java</w:t>
      </w:r>
      <w:r w:rsidR="00FC2101">
        <w:rPr>
          <w:lang w:val="en-US"/>
        </w:rPr>
        <w:t>中</w:t>
      </w:r>
      <w:r w:rsidR="00FC2101">
        <w:rPr>
          <w:rFonts w:hint="eastAsia"/>
          <w:lang w:val="en-US"/>
        </w:rPr>
        <w:t>该</w:t>
      </w:r>
      <w:r w:rsidR="00FC2101">
        <w:rPr>
          <w:lang w:val="en-US"/>
        </w:rPr>
        <w:t>如何实现。其实我</w:t>
      </w:r>
      <w:r w:rsidR="00FC2101">
        <w:rPr>
          <w:rFonts w:hint="eastAsia"/>
          <w:lang w:val="en-US"/>
        </w:rPr>
        <w:t>一开始</w:t>
      </w:r>
      <w:r w:rsidR="00FC2101">
        <w:rPr>
          <w:lang w:val="en-US"/>
        </w:rPr>
        <w:t>接触</w:t>
      </w:r>
      <w:r w:rsidR="00FC2101">
        <w:rPr>
          <w:lang w:val="en-US"/>
        </w:rPr>
        <w:t>Java</w:t>
      </w:r>
      <w:r w:rsidR="00FC2101">
        <w:rPr>
          <w:lang w:val="en-US"/>
        </w:rPr>
        <w:t>，</w:t>
      </w:r>
      <w:r w:rsidR="00FC2101">
        <w:rPr>
          <w:rFonts w:hint="eastAsia"/>
          <w:lang w:val="en-US"/>
        </w:rPr>
        <w:t>是在</w:t>
      </w:r>
      <w:proofErr w:type="spellStart"/>
      <w:r w:rsidR="00FC2101">
        <w:rPr>
          <w:lang w:val="en-US"/>
        </w:rPr>
        <w:t>Qt</w:t>
      </w:r>
      <w:proofErr w:type="spellEnd"/>
      <w:r w:rsidR="00FC2101">
        <w:rPr>
          <w:lang w:val="en-US"/>
        </w:rPr>
        <w:t>环境下编写程序的，</w:t>
      </w:r>
      <w:r w:rsidR="00FC2101">
        <w:rPr>
          <w:rFonts w:hint="eastAsia"/>
          <w:lang w:val="en-US"/>
        </w:rPr>
        <w:t>而</w:t>
      </w:r>
      <w:proofErr w:type="spellStart"/>
      <w:r w:rsidR="00FC2101">
        <w:rPr>
          <w:lang w:val="en-US"/>
        </w:rPr>
        <w:t>Qt</w:t>
      </w:r>
      <w:proofErr w:type="spellEnd"/>
      <w:r w:rsidR="00FC2101">
        <w:rPr>
          <w:rFonts w:hint="eastAsia"/>
          <w:lang w:val="en-US"/>
        </w:rPr>
        <w:t>会</w:t>
      </w:r>
      <w:r w:rsidR="00FC2101">
        <w:rPr>
          <w:lang w:val="en-US"/>
        </w:rPr>
        <w:t>提供</w:t>
      </w:r>
      <w:r w:rsidR="00FC2101">
        <w:rPr>
          <w:lang w:val="en-US"/>
        </w:rPr>
        <w:t>GUI</w:t>
      </w:r>
      <w:r w:rsidR="00FC2101">
        <w:rPr>
          <w:lang w:val="en-US"/>
        </w:rPr>
        <w:t>的库，</w:t>
      </w:r>
      <w:r w:rsidR="00FC2101">
        <w:rPr>
          <w:rFonts w:hint="eastAsia"/>
          <w:lang w:val="en-US"/>
        </w:rPr>
        <w:t>调用</w:t>
      </w:r>
      <w:r w:rsidR="00FC2101">
        <w:rPr>
          <w:lang w:val="en-US"/>
        </w:rPr>
        <w:t>其中的函数，</w:t>
      </w:r>
      <w:r w:rsidR="00FC2101">
        <w:rPr>
          <w:rFonts w:hint="eastAsia"/>
          <w:lang w:val="en-US"/>
        </w:rPr>
        <w:t>可以</w:t>
      </w:r>
      <w:r w:rsidR="00FC2101">
        <w:rPr>
          <w:lang w:val="en-US"/>
        </w:rPr>
        <w:t>实现软件布局的设计。</w:t>
      </w:r>
      <w:r w:rsidR="00FC2101">
        <w:rPr>
          <w:rFonts w:hint="eastAsia"/>
          <w:lang w:val="en-US"/>
        </w:rPr>
        <w:t>所以</w:t>
      </w:r>
      <w:r w:rsidR="00FC2101">
        <w:rPr>
          <w:lang w:val="en-US"/>
        </w:rPr>
        <w:t>我想，</w:t>
      </w:r>
      <w:r w:rsidR="00FC2101">
        <w:rPr>
          <w:rFonts w:hint="eastAsia"/>
          <w:lang w:val="en-US"/>
        </w:rPr>
        <w:t>应该</w:t>
      </w:r>
      <w:r w:rsidR="00FC2101">
        <w:rPr>
          <w:lang w:val="en-US"/>
        </w:rPr>
        <w:t>是要调用内置的库吧。</w:t>
      </w:r>
      <w:r w:rsidR="0016246E">
        <w:rPr>
          <w:lang w:val="en-US"/>
        </w:rPr>
        <w:t>果然，</w:t>
      </w:r>
      <w:r w:rsidR="0016246E">
        <w:rPr>
          <w:rFonts w:hint="eastAsia"/>
          <w:lang w:val="en-US"/>
        </w:rPr>
        <w:t>Java</w:t>
      </w:r>
      <w:r w:rsidR="0016246E">
        <w:rPr>
          <w:lang w:val="en-US"/>
        </w:rPr>
        <w:t>有一个</w:t>
      </w:r>
      <w:r w:rsidR="0016246E" w:rsidRPr="0016246E">
        <w:rPr>
          <w:lang w:val="en-US"/>
        </w:rPr>
        <w:t>抽象窗口工具包</w:t>
      </w:r>
      <w:r w:rsidR="0016246E">
        <w:rPr>
          <w:lang w:val="en-US"/>
        </w:rPr>
        <w:t>A</w:t>
      </w:r>
      <w:r w:rsidR="0016246E">
        <w:rPr>
          <w:rFonts w:hint="eastAsia"/>
          <w:lang w:val="en-US"/>
        </w:rPr>
        <w:t>WT</w:t>
      </w:r>
      <w:r w:rsidR="0016246E">
        <w:rPr>
          <w:lang w:val="en-US"/>
        </w:rPr>
        <w:t>，</w:t>
      </w:r>
      <w:r w:rsidR="005917AA">
        <w:rPr>
          <w:lang w:val="en-US"/>
        </w:rPr>
        <w:t>它提供了</w:t>
      </w:r>
      <w:r w:rsidR="005917AA" w:rsidRPr="005917AA">
        <w:rPr>
          <w:rFonts w:hint="eastAsia"/>
          <w:lang w:val="en-US"/>
        </w:rPr>
        <w:t>一套与本地图形界面进行交互的接口。</w:t>
      </w:r>
      <w:r w:rsidR="005917AA">
        <w:rPr>
          <w:lang w:val="en-US"/>
        </w:rPr>
        <w:t>通过在网上搜索</w:t>
      </w:r>
      <w:r w:rsidR="005917AA">
        <w:rPr>
          <w:lang w:val="en-US"/>
        </w:rPr>
        <w:t>AWT</w:t>
      </w:r>
      <w:r w:rsidR="005917AA">
        <w:rPr>
          <w:lang w:val="en-US"/>
        </w:rPr>
        <w:t>，</w:t>
      </w:r>
      <w:r w:rsidR="005917AA">
        <w:rPr>
          <w:rFonts w:hint="eastAsia"/>
          <w:lang w:val="en-US"/>
        </w:rPr>
        <w:t>我找到</w:t>
      </w:r>
      <w:r w:rsidR="005917AA">
        <w:rPr>
          <w:lang w:val="en-US"/>
        </w:rPr>
        <w:t>了</w:t>
      </w:r>
      <w:r w:rsidR="005917AA">
        <w:rPr>
          <w:lang w:val="en-US"/>
        </w:rPr>
        <w:t>Swing</w:t>
      </w:r>
      <w:r w:rsidR="005917AA">
        <w:rPr>
          <w:lang w:val="en-US"/>
        </w:rPr>
        <w:t>，</w:t>
      </w:r>
      <w:r w:rsidR="005917AA">
        <w:rPr>
          <w:rFonts w:hint="eastAsia"/>
          <w:lang w:val="en-US"/>
        </w:rPr>
        <w:t>一个</w:t>
      </w:r>
      <w:r w:rsidR="005917AA">
        <w:rPr>
          <w:lang w:val="en-US"/>
        </w:rPr>
        <w:t>在</w:t>
      </w:r>
      <w:r w:rsidR="005917AA">
        <w:rPr>
          <w:lang w:val="en-US"/>
        </w:rPr>
        <w:t>AWT</w:t>
      </w:r>
      <w:r w:rsidR="005917AA" w:rsidRPr="005917AA">
        <w:rPr>
          <w:rFonts w:hint="eastAsia"/>
          <w:lang w:val="en-US"/>
        </w:rPr>
        <w:t>的基础上构建的一套新的图形界面系统</w:t>
      </w:r>
      <w:r w:rsidR="005917AA">
        <w:rPr>
          <w:lang w:val="en-US"/>
        </w:rPr>
        <w:t>。</w:t>
      </w:r>
      <w:r w:rsidR="004A1C1A">
        <w:rPr>
          <w:lang w:val="en-US"/>
        </w:rPr>
        <w:t>通过</w:t>
      </w:r>
      <w:r w:rsidR="004A1C1A">
        <w:rPr>
          <w:lang w:val="en-US"/>
        </w:rPr>
        <w:t>Swing</w:t>
      </w:r>
      <w:r w:rsidR="004A1C1A">
        <w:rPr>
          <w:lang w:val="en-US"/>
        </w:rPr>
        <w:t>，</w:t>
      </w:r>
      <w:r w:rsidR="004A1C1A">
        <w:rPr>
          <w:rFonts w:hint="eastAsia"/>
          <w:lang w:val="en-US"/>
        </w:rPr>
        <w:t>我又</w:t>
      </w:r>
      <w:r w:rsidR="004A1C1A">
        <w:rPr>
          <w:lang w:val="en-US"/>
        </w:rPr>
        <w:t>了解到它的布局管理，</w:t>
      </w:r>
      <w:r w:rsidR="004A1C1A">
        <w:rPr>
          <w:rFonts w:hint="eastAsia"/>
          <w:lang w:val="en-US"/>
        </w:rPr>
        <w:t>有</w:t>
      </w:r>
      <w:proofErr w:type="spellStart"/>
      <w:r w:rsidR="004A1C1A">
        <w:rPr>
          <w:rFonts w:hint="eastAsia"/>
          <w:lang w:val="en-US"/>
        </w:rPr>
        <w:t>Flow</w:t>
      </w:r>
      <w:r w:rsidR="004A1C1A">
        <w:rPr>
          <w:lang w:val="en-US"/>
        </w:rPr>
        <w:t>Layout</w:t>
      </w:r>
      <w:proofErr w:type="spellEnd"/>
      <w:r w:rsidR="004A1C1A">
        <w:rPr>
          <w:lang w:val="en-US"/>
        </w:rPr>
        <w:t>、</w:t>
      </w:r>
      <w:proofErr w:type="spellStart"/>
      <w:r w:rsidR="002D6619">
        <w:rPr>
          <w:lang w:val="en-US"/>
        </w:rPr>
        <w:t>Bo</w:t>
      </w:r>
      <w:r w:rsidR="002D6619">
        <w:rPr>
          <w:rFonts w:hint="eastAsia"/>
          <w:lang w:val="en-US"/>
        </w:rPr>
        <w:t>rd</w:t>
      </w:r>
      <w:r w:rsidR="002D6619">
        <w:rPr>
          <w:lang w:val="en-US"/>
        </w:rPr>
        <w:t>erLayout</w:t>
      </w:r>
      <w:proofErr w:type="spellEnd"/>
      <w:r w:rsidR="002D6619">
        <w:rPr>
          <w:lang w:val="en-US"/>
        </w:rPr>
        <w:t>、</w:t>
      </w:r>
      <w:proofErr w:type="spellStart"/>
      <w:r w:rsidR="002D6619">
        <w:rPr>
          <w:lang w:val="en-US"/>
        </w:rPr>
        <w:t>GridLayout</w:t>
      </w:r>
      <w:proofErr w:type="spellEnd"/>
      <w:r w:rsidR="002D6619">
        <w:rPr>
          <w:lang w:val="en-US"/>
        </w:rPr>
        <w:t>、</w:t>
      </w:r>
      <w:proofErr w:type="spellStart"/>
      <w:r w:rsidR="002D6619">
        <w:rPr>
          <w:rFonts w:hint="eastAsia"/>
          <w:lang w:val="en-US"/>
        </w:rPr>
        <w:t>Grid</w:t>
      </w:r>
      <w:r w:rsidR="002D6619">
        <w:rPr>
          <w:lang w:val="en-US"/>
        </w:rPr>
        <w:t>BagLayout</w:t>
      </w:r>
      <w:proofErr w:type="spellEnd"/>
      <w:r w:rsidR="002D6619">
        <w:rPr>
          <w:lang w:val="en-US"/>
        </w:rPr>
        <w:t>这四种布局。</w:t>
      </w:r>
      <w:r w:rsidR="002D6619">
        <w:rPr>
          <w:rFonts w:hint="eastAsia"/>
          <w:lang w:val="en-US"/>
        </w:rPr>
        <w:t>我惊喜</w:t>
      </w:r>
      <w:r w:rsidR="002D6619">
        <w:rPr>
          <w:lang w:val="en-US"/>
        </w:rPr>
        <w:t>地发现，</w:t>
      </w:r>
      <w:r w:rsidR="002D6619">
        <w:rPr>
          <w:rFonts w:hint="eastAsia"/>
          <w:lang w:val="en-US"/>
        </w:rPr>
        <w:t>其实</w:t>
      </w:r>
      <w:r w:rsidR="002D6619">
        <w:rPr>
          <w:lang w:val="en-US"/>
        </w:rPr>
        <w:t>示例</w:t>
      </w:r>
      <w:r w:rsidR="002D6619">
        <w:rPr>
          <w:rFonts w:hint="eastAsia"/>
          <w:lang w:val="en-US"/>
        </w:rPr>
        <w:t>图中</w:t>
      </w:r>
      <w:r w:rsidR="002D6619">
        <w:rPr>
          <w:lang w:val="en-US"/>
        </w:rPr>
        <w:t>所</w:t>
      </w:r>
      <w:r w:rsidR="002D6619">
        <w:rPr>
          <w:rFonts w:hint="eastAsia"/>
          <w:lang w:val="en-US"/>
        </w:rPr>
        <w:t>展示</w:t>
      </w:r>
      <w:r w:rsidR="002D6619">
        <w:rPr>
          <w:lang w:val="en-US"/>
        </w:rPr>
        <w:t>的布局就是</w:t>
      </w:r>
      <w:proofErr w:type="spellStart"/>
      <w:r w:rsidR="002D6619">
        <w:rPr>
          <w:lang w:val="en-US"/>
        </w:rPr>
        <w:t>GridLayout</w:t>
      </w:r>
      <w:proofErr w:type="spellEnd"/>
      <w:r w:rsidR="00B05895">
        <w:rPr>
          <w:lang w:val="en-US"/>
        </w:rPr>
        <w:t>。</w:t>
      </w:r>
      <w:r w:rsidR="00C1655A">
        <w:rPr>
          <w:lang w:val="en-US"/>
        </w:rPr>
        <w:t>定下大致方向后，</w:t>
      </w:r>
      <w:r w:rsidR="007B23D9">
        <w:rPr>
          <w:lang w:val="en-US"/>
        </w:rPr>
        <w:t>计算器</w:t>
      </w:r>
      <w:r w:rsidR="007B23D9">
        <w:rPr>
          <w:rFonts w:hint="eastAsia"/>
          <w:lang w:val="en-US"/>
        </w:rPr>
        <w:t>也就</w:t>
      </w:r>
      <w:r w:rsidR="007B23D9">
        <w:rPr>
          <w:lang w:val="en-US"/>
        </w:rPr>
        <w:t>不难了，</w:t>
      </w:r>
      <w:r w:rsidR="007B23D9">
        <w:rPr>
          <w:rFonts w:hint="eastAsia"/>
          <w:lang w:val="en-US"/>
        </w:rPr>
        <w:t>通过</w:t>
      </w:r>
      <w:r w:rsidR="007B23D9">
        <w:rPr>
          <w:lang w:val="en-US"/>
        </w:rPr>
        <w:t>一个</w:t>
      </w:r>
      <w:r w:rsidR="00C26429">
        <w:rPr>
          <w:lang w:val="en-US"/>
        </w:rPr>
        <w:t>多</w:t>
      </w:r>
      <w:r w:rsidR="007B23D9">
        <w:rPr>
          <w:lang w:val="en-US"/>
        </w:rPr>
        <w:t>小时</w:t>
      </w:r>
      <w:r w:rsidR="00C26429">
        <w:rPr>
          <w:lang w:val="en-US"/>
        </w:rPr>
        <w:t>的编码</w:t>
      </w:r>
      <w:r w:rsidR="00C26429">
        <w:rPr>
          <w:rFonts w:hint="eastAsia"/>
          <w:lang w:val="en-US"/>
        </w:rPr>
        <w:t>后</w:t>
      </w:r>
      <w:r w:rsidR="00C26429">
        <w:rPr>
          <w:lang w:val="en-US"/>
        </w:rPr>
        <w:t>，</w:t>
      </w:r>
      <w:r w:rsidR="002D6390">
        <w:rPr>
          <w:lang w:val="en-US"/>
        </w:rPr>
        <w:t>雏形也就完成了。</w:t>
      </w:r>
      <w:r w:rsidR="002D6390">
        <w:rPr>
          <w:rFonts w:hint="eastAsia"/>
          <w:lang w:val="en-US"/>
        </w:rPr>
        <w:t>后来</w:t>
      </w:r>
      <w:r w:rsidR="002D6390">
        <w:rPr>
          <w:lang w:val="en-US"/>
        </w:rPr>
        <w:t>修改了一下细节，</w:t>
      </w:r>
      <w:r w:rsidR="002D6390">
        <w:rPr>
          <w:rFonts w:hint="eastAsia"/>
          <w:lang w:val="en-US"/>
        </w:rPr>
        <w:t>总算符合</w:t>
      </w:r>
      <w:r w:rsidR="002D6390">
        <w:rPr>
          <w:lang w:val="en-US"/>
        </w:rPr>
        <w:t>示例的样式。</w:t>
      </w:r>
    </w:p>
    <w:p w14:paraId="7405C9B2" w14:textId="77777777" w:rsidR="00EE2477" w:rsidRDefault="00EE2477">
      <w:pPr>
        <w:rPr>
          <w:lang w:val="en-US"/>
        </w:rPr>
      </w:pPr>
      <w:r>
        <w:rPr>
          <w:lang w:val="en-US"/>
        </w:rPr>
        <w:br w:type="page"/>
      </w:r>
    </w:p>
    <w:p w14:paraId="1D179AB7" w14:textId="77777777" w:rsidR="00EE2477" w:rsidRPr="0089000D" w:rsidRDefault="00EE2477" w:rsidP="00EE2477">
      <w:pPr>
        <w:pStyle w:val="a3"/>
        <w:rPr>
          <w:sz w:val="30"/>
          <w:szCs w:val="30"/>
        </w:rPr>
      </w:pPr>
    </w:p>
    <w:p w14:paraId="2D972B6F" w14:textId="296DE9AE" w:rsidR="00EE2477" w:rsidRDefault="00645FCC" w:rsidP="00EE2477">
      <w:pPr>
        <w:pStyle w:val="1"/>
      </w:pPr>
      <w:r>
        <w:t>ANT</w:t>
      </w:r>
    </w:p>
    <w:p w14:paraId="0EB1841E" w14:textId="15D0F8FE" w:rsidR="007B22BB" w:rsidRDefault="007B22BB" w:rsidP="007B22BB">
      <w:pPr>
        <w:tabs>
          <w:tab w:val="left" w:pos="3960"/>
          <w:tab w:val="center" w:pos="5219"/>
        </w:tabs>
        <w:spacing w:after="120"/>
        <w:ind w:firstLine="260"/>
      </w:pPr>
      <w:r>
        <w:rPr>
          <w:rFonts w:hint="eastAsia"/>
        </w:rPr>
        <w:t>首先</w:t>
      </w:r>
      <w:r>
        <w:t>，</w:t>
      </w:r>
      <w:r>
        <w:rPr>
          <w:rFonts w:hint="eastAsia"/>
        </w:rPr>
        <w:t>还是</w:t>
      </w:r>
      <w:r>
        <w:t>要配置一下环境。</w:t>
      </w:r>
    </w:p>
    <w:p w14:paraId="0FCBBAFB" w14:textId="59F7ACB9" w:rsidR="007B22BB" w:rsidRDefault="007B22BB" w:rsidP="007B22BB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rFonts w:hint="eastAsia"/>
        </w:rPr>
        <w:t>忍不住</w:t>
      </w:r>
      <w:r>
        <w:t>要吐槽，看着别人都能直接</w:t>
      </w:r>
      <w:r>
        <w:rPr>
          <w:rFonts w:hint="eastAsia"/>
        </w:rPr>
        <w:t>使用</w:t>
      </w:r>
      <w:r>
        <w:t>apt</w:t>
      </w:r>
      <w:r>
        <w:rPr>
          <w:lang w:val="en-US"/>
        </w:rPr>
        <w:t>-get</w:t>
      </w:r>
      <w:r>
        <w:rPr>
          <w:lang w:val="en-US"/>
        </w:rPr>
        <w:t>命令来安装程序</w:t>
      </w:r>
      <w:r>
        <w:rPr>
          <w:rFonts w:hint="eastAsia"/>
          <w:lang w:val="en-US"/>
        </w:rPr>
        <w:t>包</w:t>
      </w:r>
      <w:r>
        <w:rPr>
          <w:lang w:val="en-US"/>
        </w:rPr>
        <w:t>，</w:t>
      </w:r>
      <w:r>
        <w:rPr>
          <w:rFonts w:hint="eastAsia"/>
          <w:lang w:val="en-US"/>
        </w:rPr>
        <w:t>自己</w:t>
      </w:r>
      <w:r w:rsidR="00C5445D">
        <w:rPr>
          <w:rFonts w:hint="eastAsia"/>
          <w:lang w:val="en-US"/>
        </w:rPr>
        <w:t>只能</w:t>
      </w:r>
      <w:r w:rsidR="001E67C1">
        <w:rPr>
          <w:lang w:val="en-US"/>
        </w:rPr>
        <w:t>一步一步地根据教程来配置环境，</w:t>
      </w:r>
      <w:r w:rsidR="001E67C1">
        <w:rPr>
          <w:rFonts w:hint="eastAsia"/>
          <w:lang w:val="en-US"/>
        </w:rPr>
        <w:t>中途</w:t>
      </w:r>
      <w:r w:rsidR="001E67C1">
        <w:rPr>
          <w:lang w:val="en-US"/>
        </w:rPr>
        <w:t>遇到的坑实在不少。</w:t>
      </w:r>
      <w:r w:rsidR="001E67C1">
        <w:rPr>
          <w:rFonts w:hint="eastAsia"/>
          <w:lang w:val="en-US"/>
        </w:rPr>
        <w:t>但换</w:t>
      </w:r>
      <w:r w:rsidR="001E67C1">
        <w:rPr>
          <w:lang w:val="en-US"/>
        </w:rPr>
        <w:t>个角度来想，</w:t>
      </w:r>
      <w:r w:rsidR="001E67C1">
        <w:rPr>
          <w:rFonts w:hint="eastAsia"/>
          <w:lang w:val="en-US"/>
        </w:rPr>
        <w:t>虽然</w:t>
      </w:r>
      <w:r w:rsidR="001E67C1">
        <w:rPr>
          <w:lang w:val="en-US"/>
        </w:rPr>
        <w:t>自己耗费了比别人多的时间来配置环境</w:t>
      </w:r>
      <w:r w:rsidR="00E86327">
        <w:rPr>
          <w:lang w:val="en-US"/>
        </w:rPr>
        <w:t>，</w:t>
      </w:r>
      <w:r w:rsidR="00E86327">
        <w:rPr>
          <w:rFonts w:hint="eastAsia"/>
          <w:lang w:val="en-US"/>
        </w:rPr>
        <w:t>但过程</w:t>
      </w:r>
      <w:r w:rsidR="00E86327">
        <w:rPr>
          <w:lang w:val="en-US"/>
        </w:rPr>
        <w:t>中我还是学到不少系统</w:t>
      </w:r>
      <w:r w:rsidR="00E86327">
        <w:rPr>
          <w:rFonts w:hint="eastAsia"/>
          <w:lang w:val="en-US"/>
        </w:rPr>
        <w:t>内层</w:t>
      </w:r>
      <w:r w:rsidR="0057059D">
        <w:rPr>
          <w:lang w:val="en-US"/>
        </w:rPr>
        <w:t>程序管理以及文件操作原理的知识，</w:t>
      </w:r>
      <w:r w:rsidR="006D4691">
        <w:rPr>
          <w:lang w:val="en-US"/>
        </w:rPr>
        <w:t>这对于自己</w:t>
      </w:r>
      <w:r w:rsidR="0029092B">
        <w:rPr>
          <w:lang w:val="en-US"/>
        </w:rPr>
        <w:t>专业</w:t>
      </w:r>
      <w:r w:rsidR="006D4691">
        <w:rPr>
          <w:lang w:val="en-US"/>
        </w:rPr>
        <w:t>能力的提升肯定会有积极的帮助。</w:t>
      </w:r>
    </w:p>
    <w:p w14:paraId="087598B8" w14:textId="171ADB61" w:rsidR="00B46F1C" w:rsidRDefault="009670F8" w:rsidP="00B46F1C">
      <w:pPr>
        <w:pStyle w:val="afa"/>
        <w:numPr>
          <w:ilvl w:val="0"/>
          <w:numId w:val="18"/>
        </w:numPr>
        <w:tabs>
          <w:tab w:val="left" w:pos="3960"/>
          <w:tab w:val="center" w:pos="5219"/>
        </w:tabs>
        <w:spacing w:after="120"/>
        <w:ind w:firstLineChars="0"/>
        <w:rPr>
          <w:lang w:val="en-US"/>
        </w:rPr>
      </w:pPr>
      <w:r w:rsidRPr="00B46F1C">
        <w:rPr>
          <w:lang w:val="en-US"/>
        </w:rPr>
        <w:t>把</w:t>
      </w:r>
      <w:r w:rsidRPr="00B46F1C">
        <w:rPr>
          <w:rFonts w:hint="eastAsia"/>
          <w:lang w:val="en-US"/>
        </w:rPr>
        <w:t>ant</w:t>
      </w:r>
      <w:r w:rsidRPr="00B46F1C">
        <w:rPr>
          <w:lang w:val="en-US"/>
        </w:rPr>
        <w:t>文件放到</w:t>
      </w:r>
      <w:r w:rsidRPr="00B46F1C">
        <w:rPr>
          <w:lang w:val="en-US"/>
        </w:rPr>
        <w:t xml:space="preserve"> /</w:t>
      </w:r>
      <w:proofErr w:type="spellStart"/>
      <w:r w:rsidRPr="00B46F1C">
        <w:rPr>
          <w:lang w:val="en-US"/>
        </w:rPr>
        <w:t>usr</w:t>
      </w:r>
      <w:proofErr w:type="spellEnd"/>
      <w:r w:rsidRPr="00B46F1C">
        <w:rPr>
          <w:lang w:val="en-US"/>
        </w:rPr>
        <w:t xml:space="preserve">/local </w:t>
      </w:r>
      <w:r w:rsidRPr="00B46F1C">
        <w:rPr>
          <w:rFonts w:hint="eastAsia"/>
          <w:lang w:val="en-US"/>
        </w:rPr>
        <w:t>目录</w:t>
      </w:r>
      <w:r w:rsidRPr="00B46F1C">
        <w:rPr>
          <w:lang w:val="en-US"/>
        </w:rPr>
        <w:t>下，</w:t>
      </w:r>
      <w:r w:rsidRPr="00B46F1C">
        <w:rPr>
          <w:rFonts w:hint="eastAsia"/>
          <w:lang w:val="en-US"/>
        </w:rPr>
        <w:t>这一步</w:t>
      </w:r>
      <w:r w:rsidRPr="00B46F1C">
        <w:rPr>
          <w:lang w:val="en-US"/>
        </w:rPr>
        <w:t>没有任何问题</w:t>
      </w:r>
      <w:r w:rsidR="00B46F1C">
        <w:rPr>
          <w:lang w:val="en-US"/>
        </w:rPr>
        <w:t>。</w:t>
      </w:r>
    </w:p>
    <w:p w14:paraId="2CA37DB9" w14:textId="43F9E7A6" w:rsidR="00B46F1C" w:rsidRDefault="00B46F1C" w:rsidP="00B46F1C">
      <w:pPr>
        <w:pStyle w:val="afa"/>
        <w:numPr>
          <w:ilvl w:val="0"/>
          <w:numId w:val="18"/>
        </w:numPr>
        <w:tabs>
          <w:tab w:val="left" w:pos="3960"/>
          <w:tab w:val="center" w:pos="5219"/>
        </w:tabs>
        <w:spacing w:after="120"/>
        <w:ind w:firstLineChars="0"/>
        <w:rPr>
          <w:lang w:val="en-US"/>
        </w:rPr>
      </w:pPr>
      <w:r>
        <w:rPr>
          <w:lang w:val="en-US"/>
        </w:rPr>
        <w:t>设置系统环境</w:t>
      </w:r>
      <w:r>
        <w:rPr>
          <w:rFonts w:hint="eastAsia"/>
          <w:lang w:val="en-US"/>
        </w:rPr>
        <w:t>变量</w:t>
      </w:r>
      <w:r>
        <w:rPr>
          <w:lang w:val="en-US"/>
        </w:rPr>
        <w:t>。</w:t>
      </w:r>
      <w:r w:rsidR="00ED5201">
        <w:rPr>
          <w:lang w:val="en-US"/>
        </w:rPr>
        <w:t>教程中是建议</w:t>
      </w:r>
      <w:r w:rsidR="00ED5201">
        <w:rPr>
          <w:rFonts w:hint="eastAsia"/>
          <w:lang w:val="en-US"/>
        </w:rPr>
        <w:t>修改</w:t>
      </w:r>
      <w:r w:rsidR="00ED5201">
        <w:rPr>
          <w:lang w:val="en-US"/>
        </w:rPr>
        <w:t xml:space="preserve"> /</w:t>
      </w:r>
      <w:proofErr w:type="spellStart"/>
      <w:r w:rsidR="00ED5201">
        <w:rPr>
          <w:lang w:val="en-US"/>
        </w:rPr>
        <w:t>etc</w:t>
      </w:r>
      <w:proofErr w:type="spellEnd"/>
      <w:r w:rsidR="00ED5201">
        <w:rPr>
          <w:lang w:val="en-US"/>
        </w:rPr>
        <w:t xml:space="preserve"> </w:t>
      </w:r>
      <w:r w:rsidR="00ED5201">
        <w:rPr>
          <w:lang w:val="en-US"/>
        </w:rPr>
        <w:t>目录下</w:t>
      </w:r>
      <w:r w:rsidR="009B0329">
        <w:rPr>
          <w:lang w:val="en-US"/>
        </w:rPr>
        <w:t>的</w:t>
      </w:r>
      <w:r w:rsidR="009B0329">
        <w:rPr>
          <w:lang w:val="en-US"/>
        </w:rPr>
        <w:t>profile</w:t>
      </w:r>
      <w:r w:rsidR="009B0329">
        <w:rPr>
          <w:lang w:val="en-US"/>
        </w:rPr>
        <w:t>文件，</w:t>
      </w:r>
      <w:r w:rsidR="009B0329">
        <w:rPr>
          <w:rFonts w:hint="eastAsia"/>
          <w:lang w:val="en-US"/>
        </w:rPr>
        <w:t>但我</w:t>
      </w:r>
      <w:r w:rsidR="00134CC1">
        <w:rPr>
          <w:rFonts w:hint="eastAsia"/>
          <w:lang w:val="en-US"/>
        </w:rPr>
        <w:t>只想</w:t>
      </w:r>
      <w:r w:rsidR="00134CC1">
        <w:rPr>
          <w:lang w:val="en-US"/>
        </w:rPr>
        <w:t>在当前用户</w:t>
      </w:r>
      <w:r w:rsidR="00BC6077">
        <w:rPr>
          <w:lang w:val="en-US"/>
        </w:rPr>
        <w:t>中修改环境变量，</w:t>
      </w:r>
      <w:r w:rsidR="00BC6077">
        <w:rPr>
          <w:rFonts w:hint="eastAsia"/>
          <w:lang w:val="en-US"/>
        </w:rPr>
        <w:t>并且平时</w:t>
      </w:r>
      <w:r w:rsidR="00BC6077">
        <w:rPr>
          <w:lang w:val="en-US"/>
        </w:rPr>
        <w:t>我主要维护的</w:t>
      </w:r>
      <w:r w:rsidR="00BC6077">
        <w:rPr>
          <w:rFonts w:hint="eastAsia"/>
          <w:lang w:val="en-US"/>
        </w:rPr>
        <w:t>是</w:t>
      </w:r>
      <w:r w:rsidR="00BC6077">
        <w:rPr>
          <w:lang w:val="en-US"/>
        </w:rPr>
        <w:t>用户下的</w:t>
      </w:r>
      <w:r w:rsidR="00BC6077">
        <w:rPr>
          <w:lang w:val="en-US"/>
        </w:rPr>
        <w:t xml:space="preserve"> .</w:t>
      </w:r>
      <w:proofErr w:type="spellStart"/>
      <w:r w:rsidR="00BC6077">
        <w:rPr>
          <w:lang w:val="en-US"/>
        </w:rPr>
        <w:t>zshrc</w:t>
      </w:r>
      <w:proofErr w:type="spellEnd"/>
      <w:r w:rsidR="00BC6077">
        <w:rPr>
          <w:lang w:val="en-US"/>
        </w:rPr>
        <w:t xml:space="preserve"> </w:t>
      </w:r>
      <w:r w:rsidR="00BC6077">
        <w:rPr>
          <w:lang w:val="en-US"/>
        </w:rPr>
        <w:t>文件（我的</w:t>
      </w:r>
      <w:r w:rsidR="00BC6077">
        <w:rPr>
          <w:lang w:val="en-US"/>
        </w:rPr>
        <w:t>shell</w:t>
      </w:r>
      <w:r w:rsidR="004B773E">
        <w:rPr>
          <w:rFonts w:hint="eastAsia"/>
          <w:lang w:val="en-US"/>
        </w:rPr>
        <w:t>为</w:t>
      </w:r>
      <w:proofErr w:type="spellStart"/>
      <w:r w:rsidR="00BC6077">
        <w:rPr>
          <w:lang w:val="en-US"/>
        </w:rPr>
        <w:t>zsh</w:t>
      </w:r>
      <w:proofErr w:type="spellEnd"/>
      <w:r w:rsidR="00BC6077">
        <w:rPr>
          <w:lang w:val="en-US"/>
        </w:rPr>
        <w:t>）</w:t>
      </w:r>
      <w:r w:rsidR="00614CFA">
        <w:rPr>
          <w:lang w:val="en-US"/>
        </w:rPr>
        <w:t>，</w:t>
      </w:r>
      <w:r w:rsidR="00614CFA">
        <w:rPr>
          <w:rFonts w:hint="eastAsia"/>
          <w:lang w:val="en-US"/>
        </w:rPr>
        <w:t>所以</w:t>
      </w:r>
      <w:r w:rsidR="00614CFA">
        <w:rPr>
          <w:lang w:val="en-US"/>
        </w:rPr>
        <w:t>我还是在该文件下修改</w:t>
      </w:r>
      <w:r w:rsidR="00215A46">
        <w:rPr>
          <w:lang w:val="en-US"/>
        </w:rPr>
        <w:t>吧</w:t>
      </w:r>
      <w:r w:rsidR="00614CFA">
        <w:rPr>
          <w:lang w:val="en-US"/>
        </w:rPr>
        <w:t>。</w:t>
      </w:r>
    </w:p>
    <w:p w14:paraId="7CB2F20F" w14:textId="09754F2A" w:rsidR="00614CFA" w:rsidRPr="00614CFA" w:rsidRDefault="00614CFA" w:rsidP="00614CFA">
      <w:pPr>
        <w:tabs>
          <w:tab w:val="left" w:pos="3960"/>
          <w:tab w:val="center" w:pos="5219"/>
        </w:tabs>
        <w:spacing w:after="120"/>
        <w:jc w:val="center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46AB5DA" wp14:editId="7A79AF4B">
            <wp:extent cx="5740400" cy="1841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5-08-19 下午5.35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50D" w14:textId="0FA5955F" w:rsidR="00614CFA" w:rsidRDefault="00BF73DE" w:rsidP="00B46F1C">
      <w:pPr>
        <w:pStyle w:val="afa"/>
        <w:numPr>
          <w:ilvl w:val="0"/>
          <w:numId w:val="18"/>
        </w:numPr>
        <w:tabs>
          <w:tab w:val="left" w:pos="3960"/>
          <w:tab w:val="center" w:pos="5219"/>
        </w:tabs>
        <w:spacing w:after="120"/>
        <w:ind w:firstLineChars="0"/>
        <w:rPr>
          <w:lang w:val="en-US"/>
        </w:rPr>
      </w:pPr>
      <w:r>
        <w:rPr>
          <w:rFonts w:hint="eastAsia"/>
          <w:lang w:val="en-US"/>
        </w:rPr>
        <w:t>保存</w:t>
      </w:r>
      <w:r w:rsidR="00064C67">
        <w:rPr>
          <w:lang w:val="en-US"/>
        </w:rPr>
        <w:t>配置文件，退出重新打开</w:t>
      </w:r>
      <w:r w:rsidR="00064C67">
        <w:rPr>
          <w:lang w:val="en-US"/>
        </w:rPr>
        <w:t>shell</w:t>
      </w:r>
      <w:r w:rsidR="00064C67">
        <w:rPr>
          <w:lang w:val="en-US"/>
        </w:rPr>
        <w:t>，</w:t>
      </w:r>
      <w:r w:rsidR="00011A6B">
        <w:rPr>
          <w:lang w:val="en-US"/>
        </w:rPr>
        <w:t>检查</w:t>
      </w:r>
      <w:r w:rsidR="00B91DD6">
        <w:rPr>
          <w:lang w:val="en-US"/>
        </w:rPr>
        <w:t>ant</w:t>
      </w:r>
      <w:r w:rsidR="00011A6B">
        <w:rPr>
          <w:lang w:val="en-US"/>
        </w:rPr>
        <w:t>是否</w:t>
      </w:r>
      <w:r w:rsidR="00B91DD6">
        <w:rPr>
          <w:rFonts w:hint="eastAsia"/>
          <w:lang w:val="en-US"/>
        </w:rPr>
        <w:t>配置</w:t>
      </w:r>
      <w:r w:rsidR="00011A6B">
        <w:rPr>
          <w:lang w:val="en-US"/>
        </w:rPr>
        <w:t>成功。</w:t>
      </w:r>
    </w:p>
    <w:p w14:paraId="1CD9C249" w14:textId="0D7469B4" w:rsidR="00011A6B" w:rsidRPr="00011A6B" w:rsidRDefault="00011A6B" w:rsidP="00011A6B">
      <w:pPr>
        <w:tabs>
          <w:tab w:val="left" w:pos="3960"/>
          <w:tab w:val="center" w:pos="5219"/>
        </w:tabs>
        <w:spacing w:after="120"/>
        <w:jc w:val="center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607DD8E" wp14:editId="34C4A492">
            <wp:extent cx="6032500" cy="1219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5-08-19 下午5.41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33CD" w14:textId="2106DCDB" w:rsidR="00011A6B" w:rsidRPr="00B46F1C" w:rsidRDefault="00011A6B" w:rsidP="00B46F1C">
      <w:pPr>
        <w:pStyle w:val="afa"/>
        <w:numPr>
          <w:ilvl w:val="0"/>
          <w:numId w:val="18"/>
        </w:numPr>
        <w:tabs>
          <w:tab w:val="left" w:pos="3960"/>
          <w:tab w:val="center" w:pos="5219"/>
        </w:tabs>
        <w:spacing w:after="120"/>
        <w:ind w:firstLineChars="0"/>
        <w:rPr>
          <w:lang w:val="en-US"/>
        </w:rPr>
      </w:pPr>
      <w:r>
        <w:rPr>
          <w:lang w:val="en-US"/>
        </w:rPr>
        <w:t>成功，</w:t>
      </w:r>
      <w:r>
        <w:rPr>
          <w:rFonts w:hint="eastAsia"/>
          <w:lang w:val="en-US"/>
        </w:rPr>
        <w:t>ant</w:t>
      </w:r>
      <w:r>
        <w:rPr>
          <w:lang w:val="en-US"/>
        </w:rPr>
        <w:t>已可用。</w:t>
      </w:r>
    </w:p>
    <w:p w14:paraId="15060869" w14:textId="2391EA39" w:rsidR="00AD338E" w:rsidRDefault="00AD338E" w:rsidP="007B22BB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</w:p>
    <w:p w14:paraId="4B249FF2" w14:textId="2544DEFD" w:rsidR="0031279C" w:rsidRDefault="00AF6707" w:rsidP="007B22BB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lang w:val="en-US"/>
        </w:rPr>
        <w:t>其实</w:t>
      </w:r>
      <w:r>
        <w:rPr>
          <w:lang w:val="en-US"/>
        </w:rPr>
        <w:t>ant</w:t>
      </w:r>
      <w:r>
        <w:rPr>
          <w:lang w:val="en-US"/>
        </w:rPr>
        <w:t>的</w:t>
      </w:r>
      <w:r w:rsidR="00910096">
        <w:rPr>
          <w:lang w:val="en-US"/>
        </w:rPr>
        <w:t>功能挺强大的，自动构建和部署</w:t>
      </w:r>
      <w:r w:rsidR="00910096">
        <w:rPr>
          <w:lang w:val="en-US"/>
        </w:rPr>
        <w:t>Java</w:t>
      </w:r>
      <w:r w:rsidR="00910096">
        <w:rPr>
          <w:lang w:val="en-US"/>
        </w:rPr>
        <w:t>程序</w:t>
      </w:r>
      <w:r w:rsidR="00A14E37">
        <w:rPr>
          <w:lang w:val="en-US"/>
        </w:rPr>
        <w:t>，</w:t>
      </w:r>
      <w:r w:rsidR="00A14E37">
        <w:rPr>
          <w:rFonts w:hint="eastAsia"/>
          <w:lang w:val="en-US"/>
        </w:rPr>
        <w:t>其实</w:t>
      </w:r>
      <w:r w:rsidR="00A14E37">
        <w:rPr>
          <w:lang w:val="en-US"/>
        </w:rPr>
        <w:t>以前很少用</w:t>
      </w:r>
      <w:r w:rsidR="000261CA">
        <w:rPr>
          <w:lang w:val="en-US"/>
        </w:rPr>
        <w:t>自动生成程序，</w:t>
      </w:r>
      <w:r w:rsidR="000261CA">
        <w:rPr>
          <w:rFonts w:hint="eastAsia"/>
          <w:lang w:val="en-US"/>
        </w:rPr>
        <w:t>最多</w:t>
      </w:r>
      <w:r w:rsidR="000261CA">
        <w:rPr>
          <w:lang w:val="en-US"/>
        </w:rPr>
        <w:t>就是</w:t>
      </w:r>
      <w:r w:rsidR="000261CA">
        <w:rPr>
          <w:rFonts w:hint="eastAsia"/>
          <w:lang w:val="en-US"/>
        </w:rPr>
        <w:t>写一写</w:t>
      </w:r>
      <w:proofErr w:type="spellStart"/>
      <w:r w:rsidR="000261CA">
        <w:rPr>
          <w:lang w:val="en-US"/>
        </w:rPr>
        <w:t>makefile</w:t>
      </w:r>
      <w:proofErr w:type="spellEnd"/>
      <w:r w:rsidR="000261CA">
        <w:rPr>
          <w:lang w:val="en-US"/>
        </w:rPr>
        <w:t>，</w:t>
      </w:r>
      <w:r w:rsidR="000261CA">
        <w:rPr>
          <w:rFonts w:hint="eastAsia"/>
          <w:lang w:val="en-US"/>
        </w:rPr>
        <w:t>所以</w:t>
      </w:r>
      <w:r w:rsidR="000261CA">
        <w:rPr>
          <w:lang w:val="en-US"/>
        </w:rPr>
        <w:t>通过</w:t>
      </w:r>
      <w:r w:rsidR="000261CA">
        <w:rPr>
          <w:lang w:val="en-US"/>
        </w:rPr>
        <w:t>ant</w:t>
      </w:r>
      <w:r w:rsidR="000261CA">
        <w:rPr>
          <w:lang w:val="en-US"/>
        </w:rPr>
        <w:t>的学习，</w:t>
      </w:r>
      <w:r w:rsidR="000261CA">
        <w:rPr>
          <w:rFonts w:hint="eastAsia"/>
          <w:lang w:val="en-US"/>
        </w:rPr>
        <w:t>我</w:t>
      </w:r>
      <w:r w:rsidR="000261CA">
        <w:rPr>
          <w:lang w:val="en-US"/>
        </w:rPr>
        <w:t>学到了不少项目</w:t>
      </w:r>
      <w:r w:rsidR="000261CA">
        <w:rPr>
          <w:rFonts w:hint="eastAsia"/>
          <w:lang w:val="en-US"/>
        </w:rPr>
        <w:t>管理</w:t>
      </w:r>
      <w:r w:rsidR="000261CA">
        <w:rPr>
          <w:lang w:val="en-US"/>
        </w:rPr>
        <w:t>的知识。</w:t>
      </w:r>
    </w:p>
    <w:p w14:paraId="2596CD0B" w14:textId="57BDA293" w:rsidR="000261CA" w:rsidRDefault="000261CA" w:rsidP="007B22BB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>语法</w:t>
      </w:r>
      <w:r>
        <w:rPr>
          <w:lang w:val="en-US"/>
        </w:rPr>
        <w:t>也不算特别</w:t>
      </w:r>
      <w:r>
        <w:rPr>
          <w:rFonts w:hint="eastAsia"/>
          <w:lang w:val="en-US"/>
        </w:rPr>
        <w:t>难</w:t>
      </w:r>
      <w:r>
        <w:rPr>
          <w:lang w:val="en-US"/>
        </w:rPr>
        <w:t>，</w:t>
      </w:r>
      <w:r>
        <w:rPr>
          <w:rFonts w:hint="eastAsia"/>
          <w:lang w:val="en-US"/>
        </w:rPr>
        <w:t>用</w:t>
      </w:r>
      <w:r>
        <w:rPr>
          <w:lang w:val="en-US"/>
        </w:rPr>
        <w:t>的是</w:t>
      </w:r>
      <w:r>
        <w:rPr>
          <w:lang w:val="en-US"/>
        </w:rPr>
        <w:t>x</w:t>
      </w:r>
      <w:r>
        <w:rPr>
          <w:rFonts w:hint="eastAsia"/>
          <w:lang w:val="en-US"/>
        </w:rPr>
        <w:t>ml</w:t>
      </w:r>
      <w:r>
        <w:rPr>
          <w:lang w:val="en-US"/>
        </w:rPr>
        <w:t>格式的标志语言，</w:t>
      </w:r>
      <w:r>
        <w:rPr>
          <w:rFonts w:hint="eastAsia"/>
          <w:lang w:val="en-US"/>
        </w:rPr>
        <w:t>难点</w:t>
      </w:r>
      <w:r>
        <w:rPr>
          <w:lang w:val="en-US"/>
        </w:rPr>
        <w:t>在于弄清楚每个标签的</w:t>
      </w:r>
      <w:r>
        <w:rPr>
          <w:rFonts w:hint="eastAsia"/>
          <w:lang w:val="en-US"/>
        </w:rPr>
        <w:t>具体</w:t>
      </w:r>
      <w:r>
        <w:rPr>
          <w:lang w:val="en-US"/>
        </w:rPr>
        <w:t>功能</w:t>
      </w:r>
      <w:r w:rsidR="008130CF">
        <w:rPr>
          <w:lang w:val="en-US"/>
        </w:rPr>
        <w:t>，</w:t>
      </w:r>
      <w:r w:rsidR="008130CF">
        <w:rPr>
          <w:rFonts w:hint="eastAsia"/>
          <w:lang w:val="en-US"/>
        </w:rPr>
        <w:t>以及</w:t>
      </w:r>
      <w:r w:rsidR="008130CF">
        <w:rPr>
          <w:lang w:val="en-US"/>
        </w:rPr>
        <w:t>弄清配合</w:t>
      </w:r>
      <w:r w:rsidR="008130CF">
        <w:rPr>
          <w:lang w:val="en-US"/>
        </w:rPr>
        <w:t>Java</w:t>
      </w:r>
      <w:r w:rsidR="008130CF">
        <w:rPr>
          <w:lang w:val="en-US"/>
        </w:rPr>
        <w:t>所</w:t>
      </w:r>
      <w:r w:rsidR="008130CF">
        <w:rPr>
          <w:rFonts w:hint="eastAsia"/>
          <w:lang w:val="en-US"/>
        </w:rPr>
        <w:t>涉及</w:t>
      </w:r>
      <w:r w:rsidR="008130CF">
        <w:rPr>
          <w:lang w:val="en-US"/>
        </w:rPr>
        <w:t>的逻辑。</w:t>
      </w:r>
    </w:p>
    <w:p w14:paraId="746EBFB6" w14:textId="4A813573" w:rsidR="008130CF" w:rsidRDefault="008130CF" w:rsidP="007B22BB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>当然</w:t>
      </w:r>
      <w:r>
        <w:rPr>
          <w:lang w:val="en-US"/>
        </w:rPr>
        <w:t>，</w:t>
      </w:r>
      <w:r>
        <w:rPr>
          <w:rFonts w:hint="eastAsia"/>
          <w:lang w:val="en-US"/>
        </w:rPr>
        <w:t>这次</w:t>
      </w:r>
      <w:r>
        <w:rPr>
          <w:lang w:val="en-US"/>
        </w:rPr>
        <w:t>了解的</w:t>
      </w:r>
      <w:r>
        <w:rPr>
          <w:rFonts w:hint="eastAsia"/>
          <w:lang w:val="en-US"/>
        </w:rPr>
        <w:t>只是</w:t>
      </w:r>
      <w:r>
        <w:rPr>
          <w:lang w:val="en-US"/>
        </w:rPr>
        <w:t>ant</w:t>
      </w:r>
      <w:r>
        <w:rPr>
          <w:lang w:val="en-US"/>
        </w:rPr>
        <w:t>其中比较简单的功能，</w:t>
      </w:r>
      <w:r>
        <w:rPr>
          <w:rFonts w:hint="eastAsia"/>
          <w:lang w:val="en-US"/>
        </w:rPr>
        <w:t>课后深究</w:t>
      </w:r>
      <w:r>
        <w:rPr>
          <w:lang w:val="en-US"/>
        </w:rPr>
        <w:t>一下还是必须的。</w:t>
      </w:r>
    </w:p>
    <w:p w14:paraId="3335E8C0" w14:textId="77777777" w:rsidR="00DB20A2" w:rsidRPr="0089000D" w:rsidRDefault="00DB20A2" w:rsidP="00DB20A2">
      <w:pPr>
        <w:pStyle w:val="a3"/>
        <w:rPr>
          <w:sz w:val="30"/>
          <w:szCs w:val="30"/>
        </w:rPr>
      </w:pPr>
    </w:p>
    <w:p w14:paraId="362ED89B" w14:textId="6BDC10FE" w:rsidR="00DB20A2" w:rsidRDefault="00DB20A2" w:rsidP="00DB20A2">
      <w:pPr>
        <w:pStyle w:val="1"/>
        <w:rPr>
          <w:rFonts w:hint="eastAsia"/>
        </w:rPr>
      </w:pPr>
      <w:proofErr w:type="spellStart"/>
      <w:r>
        <w:rPr>
          <w:rFonts w:hint="eastAsia"/>
        </w:rPr>
        <w:t>Junit</w:t>
      </w:r>
      <w:proofErr w:type="spellEnd"/>
    </w:p>
    <w:p w14:paraId="1C632BBE" w14:textId="6772885C" w:rsidR="00AD338E" w:rsidRDefault="00E14774" w:rsidP="00E14774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E14774">
        <w:rPr>
          <w:lang w:val="en-US"/>
        </w:rPr>
        <w:t>JUnit</w:t>
      </w:r>
      <w:proofErr w:type="spellEnd"/>
      <w:r w:rsidRPr="00E14774">
        <w:rPr>
          <w:lang w:val="en-US"/>
        </w:rPr>
        <w:t>是一个</w:t>
      </w:r>
      <w:r w:rsidRPr="00E14774">
        <w:rPr>
          <w:lang w:val="en-US"/>
        </w:rPr>
        <w:t>Java</w:t>
      </w:r>
      <w:r w:rsidRPr="00E14774">
        <w:rPr>
          <w:lang w:val="en-US"/>
        </w:rPr>
        <w:t>语言的单元测试框架。</w:t>
      </w:r>
    </w:p>
    <w:p w14:paraId="02F490EB" w14:textId="10C06169" w:rsidR="00184CAB" w:rsidRDefault="00184CAB" w:rsidP="00E14774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 xml:space="preserve">    </w:t>
      </w:r>
      <w:r>
        <w:rPr>
          <w:rFonts w:hint="eastAsia"/>
          <w:lang w:val="en-US"/>
        </w:rPr>
        <w:t>首先</w:t>
      </w:r>
      <w:r>
        <w:rPr>
          <w:lang w:val="en-US"/>
        </w:rPr>
        <w:t>配置环境，</w:t>
      </w:r>
      <w:r>
        <w:rPr>
          <w:rFonts w:hint="eastAsia"/>
          <w:lang w:val="en-US"/>
        </w:rPr>
        <w:t>和</w:t>
      </w:r>
      <w:r>
        <w:rPr>
          <w:lang w:val="en-US"/>
        </w:rPr>
        <w:t>ant</w:t>
      </w:r>
      <w:r>
        <w:rPr>
          <w:lang w:val="en-US"/>
        </w:rPr>
        <w:t>环境配置大同小异，</w:t>
      </w:r>
      <w:r>
        <w:rPr>
          <w:rFonts w:hint="eastAsia"/>
          <w:lang w:val="en-US"/>
        </w:rPr>
        <w:t>下图</w:t>
      </w:r>
      <w:r>
        <w:rPr>
          <w:lang w:val="en-US"/>
        </w:rPr>
        <w:t>是</w:t>
      </w:r>
      <w:r>
        <w:rPr>
          <w:lang w:val="en-US"/>
        </w:rPr>
        <w:t xml:space="preserve"> .</w:t>
      </w:r>
      <w:proofErr w:type="spellStart"/>
      <w:r>
        <w:rPr>
          <w:lang w:val="en-US"/>
        </w:rPr>
        <w:t>zshrc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文件</w:t>
      </w:r>
      <w:r>
        <w:rPr>
          <w:lang w:val="en-US"/>
        </w:rPr>
        <w:t>中</w:t>
      </w:r>
      <w:r>
        <w:rPr>
          <w:rFonts w:hint="eastAsia"/>
          <w:lang w:val="en-US"/>
        </w:rPr>
        <w:t>修改</w:t>
      </w:r>
      <w:r>
        <w:rPr>
          <w:lang w:val="en-US"/>
        </w:rPr>
        <w:t>的环境变量。</w:t>
      </w:r>
    </w:p>
    <w:p w14:paraId="64398F57" w14:textId="31064B05" w:rsidR="00FB4B63" w:rsidRDefault="00FB4B63" w:rsidP="00E14774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8CF4A" wp14:editId="379F9EBB">
            <wp:extent cx="6463665" cy="14408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5-08-19 下午7.00.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D3C" w14:textId="48FF8C95" w:rsidR="00FB4B63" w:rsidRDefault="00FB4B63" w:rsidP="00E14774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lang w:val="en-US"/>
        </w:rPr>
        <w:t xml:space="preserve">    </w:t>
      </w:r>
      <w:r w:rsidR="00947791">
        <w:rPr>
          <w:lang w:val="en-US"/>
        </w:rPr>
        <w:t>语法也不是特别难，</w:t>
      </w:r>
      <w:r w:rsidR="00947791">
        <w:rPr>
          <w:rFonts w:hint="eastAsia"/>
          <w:lang w:val="en-US"/>
        </w:rPr>
        <w:t>根据</w:t>
      </w:r>
      <w:r w:rsidR="00947791">
        <w:rPr>
          <w:lang w:val="en-US"/>
        </w:rPr>
        <w:t>教程很快就写出了一个例子了。</w:t>
      </w:r>
    </w:p>
    <w:p w14:paraId="3FD139A0" w14:textId="6366A208" w:rsidR="00C00CB5" w:rsidRDefault="00947791" w:rsidP="00C00CB5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r>
        <w:rPr>
          <w:rFonts w:hint="eastAsia"/>
          <w:lang w:val="en-US"/>
        </w:rPr>
        <w:t xml:space="preserve">    </w:t>
      </w:r>
      <w:r w:rsidR="00C00CB5">
        <w:rPr>
          <w:lang w:val="en-US"/>
        </w:rPr>
        <w:t>然而，</w:t>
      </w:r>
      <w:r w:rsidR="00C00CB5">
        <w:rPr>
          <w:rFonts w:hint="eastAsia"/>
          <w:lang w:val="en-US"/>
        </w:rPr>
        <w:t>第二天</w:t>
      </w:r>
      <w:r w:rsidR="00C00CB5">
        <w:rPr>
          <w:lang w:val="en-US"/>
        </w:rPr>
        <w:t>实训早上的时间，</w:t>
      </w:r>
      <w:r w:rsidR="00C00CB5">
        <w:rPr>
          <w:rFonts w:hint="eastAsia"/>
          <w:lang w:val="en-US"/>
        </w:rPr>
        <w:t>我一直</w:t>
      </w:r>
      <w:r w:rsidR="00C00CB5">
        <w:rPr>
          <w:lang w:val="en-US"/>
        </w:rPr>
        <w:t>在弄</w:t>
      </w:r>
      <w:r w:rsidR="00C00CB5">
        <w:rPr>
          <w:lang w:val="en-US"/>
        </w:rPr>
        <w:t>ant</w:t>
      </w:r>
      <w:r w:rsidR="00C00CB5">
        <w:rPr>
          <w:rFonts w:hint="eastAsia"/>
          <w:lang w:val="en-US"/>
        </w:rPr>
        <w:t>实现</w:t>
      </w:r>
      <w:proofErr w:type="spellStart"/>
      <w:r w:rsidR="00C00CB5">
        <w:rPr>
          <w:lang w:val="en-US"/>
        </w:rPr>
        <w:t>JUnit</w:t>
      </w:r>
      <w:proofErr w:type="spellEnd"/>
      <w:r w:rsidR="00C00CB5">
        <w:rPr>
          <w:lang w:val="en-US"/>
        </w:rPr>
        <w:t>的自动测试，</w:t>
      </w:r>
      <w:r w:rsidR="00C00CB5">
        <w:rPr>
          <w:rFonts w:hint="eastAsia"/>
          <w:lang w:val="en-US"/>
        </w:rPr>
        <w:t>可是</w:t>
      </w:r>
      <w:r w:rsidR="00C00CB5">
        <w:rPr>
          <w:lang w:val="en-US"/>
        </w:rPr>
        <w:t>一直卡在了一个</w:t>
      </w:r>
      <w:r w:rsidR="00D41FC9">
        <w:rPr>
          <w:lang w:val="en-US"/>
        </w:rPr>
        <w:t>错误，</w:t>
      </w:r>
      <w:r w:rsidR="00D41FC9">
        <w:rPr>
          <w:rFonts w:hint="eastAsia"/>
          <w:lang w:val="en-US"/>
        </w:rPr>
        <w:t>找不到</w:t>
      </w:r>
      <w:r w:rsidR="00D41FC9">
        <w:rPr>
          <w:lang w:val="en-US"/>
        </w:rPr>
        <w:t>测试文件的目录，</w:t>
      </w:r>
      <w:r w:rsidR="00D41FC9">
        <w:rPr>
          <w:rFonts w:hint="eastAsia"/>
          <w:lang w:val="en-US"/>
        </w:rPr>
        <w:t>上午百度</w:t>
      </w:r>
      <w:r w:rsidR="00D41FC9">
        <w:rPr>
          <w:lang w:val="en-US"/>
        </w:rPr>
        <w:t>谷歌了很多教程，</w:t>
      </w:r>
      <w:r w:rsidR="00D41FC9">
        <w:rPr>
          <w:rFonts w:hint="eastAsia"/>
          <w:lang w:val="en-US"/>
        </w:rPr>
        <w:t>终于</w:t>
      </w:r>
      <w:r w:rsidR="00D41FC9">
        <w:rPr>
          <w:lang w:val="en-US"/>
        </w:rPr>
        <w:t>发现原来是</w:t>
      </w:r>
      <w:r w:rsidR="006D0D9B">
        <w:rPr>
          <w:rFonts w:hint="eastAsia"/>
          <w:lang w:val="en-US"/>
        </w:rPr>
        <w:t>在</w:t>
      </w:r>
      <w:r w:rsidR="006D0D9B">
        <w:rPr>
          <w:lang w:val="en-US"/>
        </w:rPr>
        <w:t>ant</w:t>
      </w:r>
      <w:r w:rsidR="006D0D9B">
        <w:rPr>
          <w:lang w:val="en-US"/>
        </w:rPr>
        <w:t>中</w:t>
      </w:r>
      <w:proofErr w:type="spellStart"/>
      <w:r w:rsidR="006D0D9B">
        <w:rPr>
          <w:lang w:val="en-US"/>
        </w:rPr>
        <w:t>classpath</w:t>
      </w:r>
      <w:proofErr w:type="spellEnd"/>
      <w:r w:rsidR="006D0D9B">
        <w:rPr>
          <w:lang w:val="en-US"/>
        </w:rPr>
        <w:t>中一些语法写错了，</w:t>
      </w:r>
      <w:r w:rsidR="006D0D9B">
        <w:rPr>
          <w:rFonts w:hint="eastAsia"/>
          <w:lang w:val="en-US"/>
        </w:rPr>
        <w:t>导致</w:t>
      </w:r>
      <w:r w:rsidR="006D0D9B">
        <w:rPr>
          <w:lang w:val="en-US"/>
        </w:rPr>
        <w:t>找不到</w:t>
      </w:r>
      <w:r w:rsidR="006D0D9B">
        <w:rPr>
          <w:rFonts w:hint="eastAsia"/>
          <w:lang w:val="en-US"/>
        </w:rPr>
        <w:t>要测试</w:t>
      </w:r>
      <w:r w:rsidR="006D0D9B">
        <w:rPr>
          <w:lang w:val="en-US"/>
        </w:rPr>
        <w:t>的类的路径。</w:t>
      </w:r>
      <w:r w:rsidR="006D0D9B">
        <w:rPr>
          <w:rFonts w:hint="eastAsia"/>
          <w:lang w:val="en-US"/>
        </w:rPr>
        <w:t>更改</w:t>
      </w:r>
      <w:r w:rsidR="006D0D9B">
        <w:rPr>
          <w:lang w:val="en-US"/>
        </w:rPr>
        <w:t>过后，就可以利用</w:t>
      </w:r>
      <w:r w:rsidR="006D0D9B">
        <w:rPr>
          <w:lang w:val="en-US"/>
        </w:rPr>
        <w:t>ant</w:t>
      </w:r>
      <w:r w:rsidR="006D0D9B">
        <w:rPr>
          <w:lang w:val="en-US"/>
        </w:rPr>
        <w:t>来实现</w:t>
      </w:r>
      <w:proofErr w:type="spellStart"/>
      <w:r w:rsidR="006D0D9B">
        <w:rPr>
          <w:lang w:val="en-US"/>
        </w:rPr>
        <w:t>JUnit</w:t>
      </w:r>
      <w:proofErr w:type="spellEnd"/>
      <w:r w:rsidR="006D0D9B">
        <w:rPr>
          <w:lang w:val="en-US"/>
        </w:rPr>
        <w:t>的自动测试了～</w:t>
      </w:r>
    </w:p>
    <w:p w14:paraId="62EAC3CE" w14:textId="35E46BEB" w:rsidR="006D0D9B" w:rsidRDefault="006D0D9B" w:rsidP="00C00CB5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170CF3CF" wp14:editId="07E92664">
            <wp:extent cx="6463665" cy="2999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5-08-19 下午7.07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565538" w14:textId="77777777" w:rsidR="00C00CB5" w:rsidRPr="007B22BB" w:rsidRDefault="00C00CB5" w:rsidP="00C00CB5">
      <w:pPr>
        <w:tabs>
          <w:tab w:val="left" w:pos="3960"/>
          <w:tab w:val="center" w:pos="5219"/>
        </w:tabs>
        <w:spacing w:after="120"/>
        <w:ind w:firstLine="260"/>
        <w:rPr>
          <w:lang w:val="en-US"/>
        </w:rPr>
      </w:pPr>
    </w:p>
    <w:sectPr w:rsidR="00C00CB5" w:rsidRPr="007B22BB">
      <w:footerReference w:type="default" r:id="rId18"/>
      <w:pgSz w:w="11907" w:h="1683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C51A7" w14:textId="77777777" w:rsidR="000B5817" w:rsidRDefault="000B5817">
      <w:pPr>
        <w:spacing w:after="0" w:line="240" w:lineRule="auto"/>
      </w:pPr>
      <w:r>
        <w:separator/>
      </w:r>
    </w:p>
  </w:endnote>
  <w:endnote w:type="continuationSeparator" w:id="0">
    <w:p w14:paraId="3230F0D6" w14:textId="77777777" w:rsidR="000B5817" w:rsidRDefault="000B5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A536B7" w14:textId="77777777" w:rsidR="00F110E4" w:rsidRDefault="006E792B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0D9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A5C36E" w14:textId="77777777" w:rsidR="000B5817" w:rsidRDefault="000B5817">
      <w:pPr>
        <w:spacing w:after="0" w:line="240" w:lineRule="auto"/>
      </w:pPr>
      <w:r>
        <w:separator/>
      </w:r>
    </w:p>
  </w:footnote>
  <w:footnote w:type="continuationSeparator" w:id="0">
    <w:p w14:paraId="3B74A74F" w14:textId="77777777" w:rsidR="000B5817" w:rsidRDefault="000B5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6096F02"/>
    <w:multiLevelType w:val="hybridMultilevel"/>
    <w:tmpl w:val="F9168846"/>
    <w:lvl w:ilvl="0" w:tplc="0409000F">
      <w:start w:val="1"/>
      <w:numFmt w:val="decimal"/>
      <w:lvlText w:val="%1."/>
      <w:lvlJc w:val="left"/>
      <w:pPr>
        <w:ind w:left="740" w:hanging="480"/>
      </w:pPr>
    </w:lvl>
    <w:lvl w:ilvl="1" w:tplc="04090019" w:tentative="1">
      <w:start w:val="1"/>
      <w:numFmt w:val="lowerLetter"/>
      <w:lvlText w:val="%2)"/>
      <w:lvlJc w:val="left"/>
      <w:pPr>
        <w:ind w:left="1220" w:hanging="480"/>
      </w:pPr>
    </w:lvl>
    <w:lvl w:ilvl="2" w:tplc="0409001B" w:tentative="1">
      <w:start w:val="1"/>
      <w:numFmt w:val="lowerRoman"/>
      <w:lvlText w:val="%3."/>
      <w:lvlJc w:val="right"/>
      <w:pPr>
        <w:ind w:left="1700" w:hanging="480"/>
      </w:pPr>
    </w:lvl>
    <w:lvl w:ilvl="3" w:tplc="0409000F" w:tentative="1">
      <w:start w:val="1"/>
      <w:numFmt w:val="decimal"/>
      <w:lvlText w:val="%4."/>
      <w:lvlJc w:val="left"/>
      <w:pPr>
        <w:ind w:left="2180" w:hanging="480"/>
      </w:pPr>
    </w:lvl>
    <w:lvl w:ilvl="4" w:tplc="04090019" w:tentative="1">
      <w:start w:val="1"/>
      <w:numFmt w:val="lowerLetter"/>
      <w:lvlText w:val="%5)"/>
      <w:lvlJc w:val="left"/>
      <w:pPr>
        <w:ind w:left="2660" w:hanging="480"/>
      </w:pPr>
    </w:lvl>
    <w:lvl w:ilvl="5" w:tplc="0409001B" w:tentative="1">
      <w:start w:val="1"/>
      <w:numFmt w:val="lowerRoman"/>
      <w:lvlText w:val="%6."/>
      <w:lvlJc w:val="right"/>
      <w:pPr>
        <w:ind w:left="3140" w:hanging="480"/>
      </w:pPr>
    </w:lvl>
    <w:lvl w:ilvl="6" w:tplc="0409000F" w:tentative="1">
      <w:start w:val="1"/>
      <w:numFmt w:val="decimal"/>
      <w:lvlText w:val="%7."/>
      <w:lvlJc w:val="left"/>
      <w:pPr>
        <w:ind w:left="3620" w:hanging="480"/>
      </w:pPr>
    </w:lvl>
    <w:lvl w:ilvl="7" w:tplc="04090019" w:tentative="1">
      <w:start w:val="1"/>
      <w:numFmt w:val="lowerLetter"/>
      <w:lvlText w:val="%8)"/>
      <w:lvlJc w:val="left"/>
      <w:pPr>
        <w:ind w:left="4100" w:hanging="480"/>
      </w:pPr>
    </w:lvl>
    <w:lvl w:ilvl="8" w:tplc="0409001B" w:tentative="1">
      <w:start w:val="1"/>
      <w:numFmt w:val="lowerRoman"/>
      <w:lvlText w:val="%9."/>
      <w:lvlJc w:val="right"/>
      <w:pPr>
        <w:ind w:left="4580" w:hanging="480"/>
      </w:pPr>
    </w:lvl>
  </w:abstractNum>
  <w:abstractNum w:abstractNumId="11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912D8F"/>
    <w:multiLevelType w:val="hybridMultilevel"/>
    <w:tmpl w:val="0EEA71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3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1E8"/>
    <w:rsid w:val="00011A6B"/>
    <w:rsid w:val="000261CA"/>
    <w:rsid w:val="0006189C"/>
    <w:rsid w:val="00064C67"/>
    <w:rsid w:val="00077818"/>
    <w:rsid w:val="000821C3"/>
    <w:rsid w:val="00085C80"/>
    <w:rsid w:val="00092B8D"/>
    <w:rsid w:val="000B5817"/>
    <w:rsid w:val="000B6306"/>
    <w:rsid w:val="000C58DC"/>
    <w:rsid w:val="000D144C"/>
    <w:rsid w:val="00134CC1"/>
    <w:rsid w:val="00143B97"/>
    <w:rsid w:val="00146509"/>
    <w:rsid w:val="00147C62"/>
    <w:rsid w:val="001527F2"/>
    <w:rsid w:val="00153315"/>
    <w:rsid w:val="0016246E"/>
    <w:rsid w:val="00172E60"/>
    <w:rsid w:val="00184CAB"/>
    <w:rsid w:val="001864E6"/>
    <w:rsid w:val="001C1F09"/>
    <w:rsid w:val="001D234C"/>
    <w:rsid w:val="001D430A"/>
    <w:rsid w:val="001D6C96"/>
    <w:rsid w:val="001E67C1"/>
    <w:rsid w:val="001E778F"/>
    <w:rsid w:val="001F342B"/>
    <w:rsid w:val="00203EC7"/>
    <w:rsid w:val="00215A46"/>
    <w:rsid w:val="00240A79"/>
    <w:rsid w:val="0024797D"/>
    <w:rsid w:val="00283DFE"/>
    <w:rsid w:val="0029092B"/>
    <w:rsid w:val="002A5C00"/>
    <w:rsid w:val="002A78B3"/>
    <w:rsid w:val="002B3C04"/>
    <w:rsid w:val="002C0759"/>
    <w:rsid w:val="002C2686"/>
    <w:rsid w:val="002D6390"/>
    <w:rsid w:val="002D6619"/>
    <w:rsid w:val="002E0B63"/>
    <w:rsid w:val="002F1752"/>
    <w:rsid w:val="002F50B4"/>
    <w:rsid w:val="003052EC"/>
    <w:rsid w:val="00311FF1"/>
    <w:rsid w:val="0031279C"/>
    <w:rsid w:val="00314B18"/>
    <w:rsid w:val="00314FE8"/>
    <w:rsid w:val="00355438"/>
    <w:rsid w:val="003615AE"/>
    <w:rsid w:val="00380375"/>
    <w:rsid w:val="00386943"/>
    <w:rsid w:val="003903D3"/>
    <w:rsid w:val="00394CCF"/>
    <w:rsid w:val="003E2FEF"/>
    <w:rsid w:val="00417715"/>
    <w:rsid w:val="00442241"/>
    <w:rsid w:val="00483C16"/>
    <w:rsid w:val="004A1C1A"/>
    <w:rsid w:val="004B773E"/>
    <w:rsid w:val="004F3DC0"/>
    <w:rsid w:val="004F7796"/>
    <w:rsid w:val="005031E8"/>
    <w:rsid w:val="00511D0C"/>
    <w:rsid w:val="0057059D"/>
    <w:rsid w:val="005917AA"/>
    <w:rsid w:val="00593AFE"/>
    <w:rsid w:val="005A52BB"/>
    <w:rsid w:val="005F6873"/>
    <w:rsid w:val="006069EB"/>
    <w:rsid w:val="00614CFA"/>
    <w:rsid w:val="006337D6"/>
    <w:rsid w:val="0064025F"/>
    <w:rsid w:val="00641BD0"/>
    <w:rsid w:val="00645FCC"/>
    <w:rsid w:val="006847E4"/>
    <w:rsid w:val="006A058E"/>
    <w:rsid w:val="006D0D9B"/>
    <w:rsid w:val="006D21B2"/>
    <w:rsid w:val="006D4691"/>
    <w:rsid w:val="006E792B"/>
    <w:rsid w:val="006F0D93"/>
    <w:rsid w:val="0071124E"/>
    <w:rsid w:val="007139D3"/>
    <w:rsid w:val="00714CD2"/>
    <w:rsid w:val="00715336"/>
    <w:rsid w:val="00716FAA"/>
    <w:rsid w:val="007372EF"/>
    <w:rsid w:val="007633B6"/>
    <w:rsid w:val="00786720"/>
    <w:rsid w:val="00797565"/>
    <w:rsid w:val="007B22BB"/>
    <w:rsid w:val="007B23D9"/>
    <w:rsid w:val="007B323F"/>
    <w:rsid w:val="007B426C"/>
    <w:rsid w:val="007C0479"/>
    <w:rsid w:val="007D6E6E"/>
    <w:rsid w:val="007F0016"/>
    <w:rsid w:val="008130CF"/>
    <w:rsid w:val="0089000D"/>
    <w:rsid w:val="008A0296"/>
    <w:rsid w:val="008F5BE4"/>
    <w:rsid w:val="00910096"/>
    <w:rsid w:val="009109ED"/>
    <w:rsid w:val="00917859"/>
    <w:rsid w:val="00947791"/>
    <w:rsid w:val="009670F8"/>
    <w:rsid w:val="009904B5"/>
    <w:rsid w:val="00990F98"/>
    <w:rsid w:val="00990FA8"/>
    <w:rsid w:val="009A765F"/>
    <w:rsid w:val="009B0329"/>
    <w:rsid w:val="009B0F39"/>
    <w:rsid w:val="009B302E"/>
    <w:rsid w:val="009D4300"/>
    <w:rsid w:val="009E484B"/>
    <w:rsid w:val="009E7D17"/>
    <w:rsid w:val="009F2007"/>
    <w:rsid w:val="00A02C3E"/>
    <w:rsid w:val="00A14BF2"/>
    <w:rsid w:val="00A14E37"/>
    <w:rsid w:val="00A17ED1"/>
    <w:rsid w:val="00A21337"/>
    <w:rsid w:val="00A23DAA"/>
    <w:rsid w:val="00A33A2B"/>
    <w:rsid w:val="00A776DD"/>
    <w:rsid w:val="00A80228"/>
    <w:rsid w:val="00AA6982"/>
    <w:rsid w:val="00AB6991"/>
    <w:rsid w:val="00AC54E5"/>
    <w:rsid w:val="00AC7269"/>
    <w:rsid w:val="00AD338E"/>
    <w:rsid w:val="00AF538F"/>
    <w:rsid w:val="00AF6707"/>
    <w:rsid w:val="00B05895"/>
    <w:rsid w:val="00B31C8F"/>
    <w:rsid w:val="00B36ADB"/>
    <w:rsid w:val="00B46F1C"/>
    <w:rsid w:val="00B62C8D"/>
    <w:rsid w:val="00B91DD6"/>
    <w:rsid w:val="00BA3494"/>
    <w:rsid w:val="00BB61E5"/>
    <w:rsid w:val="00BC6077"/>
    <w:rsid w:val="00BD2C5C"/>
    <w:rsid w:val="00BE5152"/>
    <w:rsid w:val="00BF73DE"/>
    <w:rsid w:val="00C00CB5"/>
    <w:rsid w:val="00C1655A"/>
    <w:rsid w:val="00C17ED8"/>
    <w:rsid w:val="00C21A63"/>
    <w:rsid w:val="00C26429"/>
    <w:rsid w:val="00C31BE8"/>
    <w:rsid w:val="00C43990"/>
    <w:rsid w:val="00C5445D"/>
    <w:rsid w:val="00C923C3"/>
    <w:rsid w:val="00C93065"/>
    <w:rsid w:val="00C96DDF"/>
    <w:rsid w:val="00CB6BFC"/>
    <w:rsid w:val="00D02D1A"/>
    <w:rsid w:val="00D15089"/>
    <w:rsid w:val="00D243F4"/>
    <w:rsid w:val="00D32230"/>
    <w:rsid w:val="00D41FC9"/>
    <w:rsid w:val="00D51DB4"/>
    <w:rsid w:val="00D56114"/>
    <w:rsid w:val="00D63D4A"/>
    <w:rsid w:val="00D65302"/>
    <w:rsid w:val="00D84548"/>
    <w:rsid w:val="00D84E7C"/>
    <w:rsid w:val="00D92CF1"/>
    <w:rsid w:val="00D938C9"/>
    <w:rsid w:val="00DB20A2"/>
    <w:rsid w:val="00DC2D9B"/>
    <w:rsid w:val="00DC4FD0"/>
    <w:rsid w:val="00DF2F38"/>
    <w:rsid w:val="00DF3B06"/>
    <w:rsid w:val="00DF775B"/>
    <w:rsid w:val="00E05081"/>
    <w:rsid w:val="00E129FA"/>
    <w:rsid w:val="00E14774"/>
    <w:rsid w:val="00E23C78"/>
    <w:rsid w:val="00E24FA8"/>
    <w:rsid w:val="00E25BC8"/>
    <w:rsid w:val="00E749C1"/>
    <w:rsid w:val="00E80921"/>
    <w:rsid w:val="00E86327"/>
    <w:rsid w:val="00E96838"/>
    <w:rsid w:val="00EC08CD"/>
    <w:rsid w:val="00EC6CBA"/>
    <w:rsid w:val="00ED4045"/>
    <w:rsid w:val="00ED5201"/>
    <w:rsid w:val="00EE2477"/>
    <w:rsid w:val="00EF0DDC"/>
    <w:rsid w:val="00F110E4"/>
    <w:rsid w:val="00F12761"/>
    <w:rsid w:val="00F266BA"/>
    <w:rsid w:val="00F46068"/>
    <w:rsid w:val="00F60849"/>
    <w:rsid w:val="00F66F4D"/>
    <w:rsid w:val="00F67820"/>
    <w:rsid w:val="00F767E4"/>
    <w:rsid w:val="00F945B8"/>
    <w:rsid w:val="00FA63D5"/>
    <w:rsid w:val="00FB3EFD"/>
    <w:rsid w:val="00FB4B63"/>
    <w:rsid w:val="00FC2101"/>
    <w:rsid w:val="00FD3761"/>
    <w:rsid w:val="00FD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399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92B"/>
    <w:rPr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a4">
    <w:name w:val="标题字符"/>
    <w:basedOn w:val="a0"/>
    <w:link w:val="a3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10">
    <w:name w:val="标题 1字符"/>
    <w:basedOn w:val="a0"/>
    <w:link w:val="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50">
    <w:name w:val="标题 5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60">
    <w:name w:val="标题 6字符"/>
    <w:basedOn w:val="a0"/>
    <w:link w:val="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70">
    <w:name w:val="标题 7字符"/>
    <w:basedOn w:val="a0"/>
    <w:link w:val="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80">
    <w:name w:val="标题 8字符"/>
    <w:basedOn w:val="a0"/>
    <w:link w:val="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90">
    <w:name w:val="标题 9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a5">
    <w:name w:val="Subtitle"/>
    <w:basedOn w:val="a"/>
    <w:link w:val="a6"/>
    <w:uiPriority w:val="11"/>
    <w:semiHidden/>
    <w:unhideWhenUsed/>
    <w:qFormat/>
    <w:pPr>
      <w:numPr>
        <w:ilvl w:val="1"/>
      </w:numPr>
      <w:spacing w:after="480"/>
      <w:contextualSpacing/>
    </w:pPr>
    <w:rPr>
      <w:color w:val="FF7A00" w:themeColor="accent1"/>
      <w:sz w:val="34"/>
      <w:szCs w:val="22"/>
    </w:rPr>
  </w:style>
  <w:style w:type="character" w:customStyle="1" w:styleId="a6">
    <w:name w:val="副标题字符"/>
    <w:basedOn w:val="a0"/>
    <w:link w:val="a5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a7">
    <w:name w:val="Subtle Emphasis"/>
    <w:basedOn w:val="a0"/>
    <w:uiPriority w:val="19"/>
    <w:semiHidden/>
    <w:unhideWhenUsed/>
    <w:qFormat/>
    <w:rPr>
      <w:i/>
      <w:iCs/>
      <w:color w:val="666660" w:themeColor="text2" w:themeTint="BF"/>
    </w:rPr>
  </w:style>
  <w:style w:type="character" w:styleId="a8">
    <w:name w:val="Intense Emphasis"/>
    <w:basedOn w:val="a0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a9">
    <w:name w:val="Strong"/>
    <w:basedOn w:val="a0"/>
    <w:uiPriority w:val="22"/>
    <w:semiHidden/>
    <w:unhideWhenUsed/>
    <w:qFormat/>
    <w:rPr>
      <w:b/>
      <w:bCs/>
      <w:color w:val="666660" w:themeColor="text2" w:themeTint="BF"/>
    </w:rPr>
  </w:style>
  <w:style w:type="paragraph" w:styleId="aa">
    <w:name w:val="Quote"/>
    <w:basedOn w:val="a"/>
    <w:next w:val="a"/>
    <w:link w:val="ab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ab">
    <w:name w:val="引用字符"/>
    <w:basedOn w:val="a0"/>
    <w:link w:val="aa"/>
    <w:uiPriority w:val="29"/>
    <w:semiHidden/>
    <w:rPr>
      <w:i/>
      <w:iCs/>
      <w:sz w:val="34"/>
    </w:rPr>
  </w:style>
  <w:style w:type="paragraph" w:styleId="ac">
    <w:name w:val="Intense Quote"/>
    <w:basedOn w:val="a"/>
    <w:next w:val="a"/>
    <w:link w:val="ad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ad">
    <w:name w:val="明显引用字符"/>
    <w:basedOn w:val="a0"/>
    <w:link w:val="ac"/>
    <w:uiPriority w:val="30"/>
    <w:semiHidden/>
    <w:rPr>
      <w:b/>
      <w:i/>
      <w:iCs/>
      <w:color w:val="454541" w:themeColor="text2" w:themeTint="E6"/>
      <w:sz w:val="34"/>
    </w:rPr>
  </w:style>
  <w:style w:type="character" w:styleId="ae">
    <w:name w:val="Subtle Reference"/>
    <w:basedOn w:val="a0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af">
    <w:name w:val="Intense Reference"/>
    <w:basedOn w:val="a0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af0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f1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2">
    <w:name w:val="Placeholder Text"/>
    <w:basedOn w:val="a0"/>
    <w:uiPriority w:val="99"/>
    <w:semiHidden/>
    <w:rPr>
      <w:color w:val="808080"/>
    </w:rPr>
  </w:style>
  <w:style w:type="character" w:styleId="af3">
    <w:name w:val="Book Title"/>
    <w:basedOn w:val="a0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af4">
    <w:name w:val="toa heading"/>
    <w:basedOn w:val="a"/>
    <w:next w:val="a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af5">
    <w:name w:val="header"/>
    <w:basedOn w:val="a"/>
    <w:link w:val="af6"/>
    <w:uiPriority w:val="99"/>
    <w:unhideWhenUsed/>
    <w:pPr>
      <w:spacing w:after="0" w:line="240" w:lineRule="auto"/>
    </w:pPr>
  </w:style>
  <w:style w:type="character" w:customStyle="1" w:styleId="af6">
    <w:name w:val="页眉字符"/>
    <w:basedOn w:val="a0"/>
    <w:link w:val="af5"/>
    <w:uiPriority w:val="99"/>
  </w:style>
  <w:style w:type="paragraph" w:styleId="af7">
    <w:name w:val="footer"/>
    <w:basedOn w:val="a"/>
    <w:link w:val="af8"/>
    <w:uiPriority w:val="99"/>
    <w:unhideWhenUsed/>
    <w:pPr>
      <w:spacing w:after="0" w:line="240" w:lineRule="auto"/>
    </w:pPr>
  </w:style>
  <w:style w:type="character" w:customStyle="1" w:styleId="af8">
    <w:name w:val="页脚字符"/>
    <w:basedOn w:val="a0"/>
    <w:link w:val="af7"/>
    <w:uiPriority w:val="99"/>
  </w:style>
  <w:style w:type="character" w:styleId="af9">
    <w:name w:val="Hyperlink"/>
    <w:basedOn w:val="a0"/>
    <w:uiPriority w:val="99"/>
    <w:unhideWhenUsed/>
    <w:rsid w:val="00EF0DDC"/>
    <w:rPr>
      <w:color w:val="34B6C3" w:themeColor="hyperlink"/>
      <w:u w:val="single"/>
    </w:rPr>
  </w:style>
  <w:style w:type="paragraph" w:styleId="afa">
    <w:name w:val="List Paragraph"/>
    <w:basedOn w:val="a"/>
    <w:uiPriority w:val="34"/>
    <w:unhideWhenUsed/>
    <w:qFormat/>
    <w:rsid w:val="00B62C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://blog.csdn.net/davidhsing/article/details/8297105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eleven/Library/Containers/com.microsoft.Word/Data/Library/Caches/TM10002069/&#35760;&#26085;&#35760;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BC684A-BC3A-7D48-A707-F59C59916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记日记.dotx</Template>
  <TotalTime>170</TotalTime>
  <Pages>6</Pages>
  <Words>492</Words>
  <Characters>2806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陈炜健</dc:creator>
  <cp:keywords/>
  <dc:description/>
  <cp:lastModifiedBy>陈炜健</cp:lastModifiedBy>
  <cp:revision>208</cp:revision>
  <cp:lastPrinted>2015-08-19T07:49:00Z</cp:lastPrinted>
  <dcterms:created xsi:type="dcterms:W3CDTF">2015-08-19T03:44:00Z</dcterms:created>
  <dcterms:modified xsi:type="dcterms:W3CDTF">2015-08-19T11:07:00Z</dcterms:modified>
</cp:coreProperties>
</file>